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A9C" w:rsidRDefault="008A7D32">
      <w:pPr>
        <w:jc w:val="center"/>
        <w:rPr>
          <w:sz w:val="40"/>
        </w:rPr>
      </w:pPr>
      <w:r>
        <w:rPr>
          <w:noProof/>
          <w:lang w:val="en-GB" w:eastAsia="en-GB"/>
        </w:rPr>
        <w:drawing>
          <wp:anchor distT="0" distB="0" distL="114300" distR="114300" simplePos="0" relativeHeight="251657216" behindDoc="0" locked="0" layoutInCell="1" allowOverlap="0">
            <wp:simplePos x="0" y="0"/>
            <wp:positionH relativeFrom="column">
              <wp:posOffset>5257800</wp:posOffset>
            </wp:positionH>
            <wp:positionV relativeFrom="paragraph">
              <wp:posOffset>-457200</wp:posOffset>
            </wp:positionV>
            <wp:extent cx="857250" cy="485775"/>
            <wp:effectExtent l="0" t="0" r="0" b="9525"/>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anchor>
        </w:drawing>
      </w:r>
      <w:r>
        <w:rPr>
          <w:noProof/>
          <w:lang w:val="en-GB" w:eastAsia="en-GB"/>
        </w:rPr>
        <w:drawing>
          <wp:anchor distT="0" distB="0" distL="114300" distR="114300" simplePos="0" relativeHeight="251658240" behindDoc="0" locked="0" layoutInCell="1" allowOverlap="1">
            <wp:simplePos x="0" y="0"/>
            <wp:positionH relativeFrom="column">
              <wp:posOffset>-571500</wp:posOffset>
            </wp:positionH>
            <wp:positionV relativeFrom="paragraph">
              <wp:posOffset>-466725</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anchor>
        </w:drawing>
      </w:r>
    </w:p>
    <w:p w:rsidR="00CD7A9C" w:rsidRDefault="00CD7A9C">
      <w:pPr>
        <w:jc w:val="center"/>
        <w:rPr>
          <w:sz w:val="40"/>
        </w:rPr>
      </w:pPr>
    </w:p>
    <w:p w:rsidR="00CD7A9C" w:rsidRDefault="00486CD3">
      <w:pPr>
        <w:pStyle w:val="Title1"/>
      </w:pPr>
      <w:r>
        <w:t>National University o</w:t>
      </w:r>
      <w:r w:rsidR="000612EC">
        <w:t xml:space="preserve">f Computer and Emerging </w:t>
      </w:r>
    </w:p>
    <w:p w:rsidR="00CD7A9C" w:rsidRDefault="000612EC">
      <w:pPr>
        <w:pStyle w:val="Title1"/>
      </w:pPr>
      <w:r>
        <w:t>Sciences</w:t>
      </w:r>
    </w:p>
    <w:p w:rsidR="00CD7A9C" w:rsidRDefault="00CD7A9C">
      <w:pPr>
        <w:jc w:val="center"/>
        <w:rPr>
          <w:sz w:val="36"/>
        </w:rPr>
      </w:pPr>
    </w:p>
    <w:p w:rsidR="00CD7A9C" w:rsidRDefault="00775F75">
      <w:pPr>
        <w:jc w:val="center"/>
        <w:rPr>
          <w:sz w:val="36"/>
        </w:rPr>
      </w:pPr>
      <w:r>
        <w:rPr>
          <w:noProof/>
          <w:lang w:val="en-GB" w:eastAsia="en-GB"/>
        </w:rPr>
        <w:drawing>
          <wp:anchor distT="0" distB="0" distL="114300" distR="114300" simplePos="0" relativeHeight="251656192" behindDoc="1" locked="0" layoutInCell="1" allowOverlap="1">
            <wp:simplePos x="0" y="0"/>
            <wp:positionH relativeFrom="margin">
              <wp:align>center</wp:align>
            </wp:positionH>
            <wp:positionV relativeFrom="paragraph">
              <wp:posOffset>6985</wp:posOffset>
            </wp:positionV>
            <wp:extent cx="1085850" cy="1059180"/>
            <wp:effectExtent l="0" t="0" r="0" b="7620"/>
            <wp:wrapTight wrapText="bothSides">
              <wp:wrapPolygon edited="0">
                <wp:start x="0" y="0"/>
                <wp:lineTo x="0" y="21367"/>
                <wp:lineTo x="21221" y="21367"/>
                <wp:lineTo x="21221" y="0"/>
                <wp:lineTo x="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59180"/>
                    </a:xfrm>
                    <a:prstGeom prst="rect">
                      <a:avLst/>
                    </a:prstGeom>
                    <a:noFill/>
                    <a:ln>
                      <a:noFill/>
                    </a:ln>
                  </pic:spPr>
                </pic:pic>
              </a:graphicData>
            </a:graphic>
          </wp:anchor>
        </w:drawing>
      </w: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CD7A9C" w:rsidRDefault="00CD7A9C">
      <w:pPr>
        <w:jc w:val="center"/>
        <w:rPr>
          <w:sz w:val="36"/>
        </w:rPr>
      </w:pPr>
    </w:p>
    <w:p w:rsidR="00775F75" w:rsidRDefault="00B25B2A">
      <w:pPr>
        <w:pStyle w:val="Title1"/>
      </w:pPr>
      <w:r>
        <w:t>Voice Controlled Home</w:t>
      </w:r>
      <w:r w:rsidR="00775F75">
        <w:t xml:space="preserve"> Automation</w:t>
      </w:r>
    </w:p>
    <w:p w:rsidR="00CD7A9C" w:rsidRDefault="00CD7A9C">
      <w:pPr>
        <w:pStyle w:val="Title1"/>
      </w:pPr>
    </w:p>
    <w:p w:rsidR="003171A4" w:rsidRPr="003171A4" w:rsidRDefault="003171A4" w:rsidP="003171A4">
      <w:pPr>
        <w:pStyle w:val="Subtitle"/>
      </w:pPr>
    </w:p>
    <w:p w:rsidR="00CD7A9C" w:rsidRPr="003171A4" w:rsidRDefault="003171A4" w:rsidP="003171A4">
      <w:pPr>
        <w:tabs>
          <w:tab w:val="left" w:pos="2817"/>
          <w:tab w:val="center" w:pos="4514"/>
        </w:tabs>
        <w:rPr>
          <w:sz w:val="28"/>
          <w:lang w:val="en-GB"/>
        </w:rPr>
      </w:pPr>
      <w:r w:rsidRPr="003171A4">
        <w:rPr>
          <w:sz w:val="28"/>
          <w:lang w:val="en-GB"/>
        </w:rPr>
        <w:tab/>
      </w:r>
      <w:r w:rsidRPr="003171A4">
        <w:rPr>
          <w:sz w:val="28"/>
          <w:lang w:val="en-GB"/>
        </w:rPr>
        <w:tab/>
      </w:r>
      <w:r w:rsidR="00775F75" w:rsidRPr="003171A4">
        <w:rPr>
          <w:sz w:val="28"/>
          <w:lang w:val="en-GB"/>
        </w:rPr>
        <w:t>Haroon Ahmad 13-4122</w:t>
      </w:r>
    </w:p>
    <w:p w:rsidR="00775F75" w:rsidRPr="003171A4" w:rsidRDefault="003171A4" w:rsidP="003171A4">
      <w:pPr>
        <w:tabs>
          <w:tab w:val="left" w:pos="2801"/>
          <w:tab w:val="center" w:pos="4514"/>
        </w:tabs>
        <w:rPr>
          <w:sz w:val="28"/>
          <w:lang w:val="en-GB"/>
        </w:rPr>
      </w:pPr>
      <w:r w:rsidRPr="003171A4">
        <w:rPr>
          <w:sz w:val="28"/>
          <w:lang w:val="en-GB"/>
        </w:rPr>
        <w:tab/>
      </w:r>
      <w:r w:rsidRPr="003171A4">
        <w:rPr>
          <w:sz w:val="28"/>
          <w:lang w:val="en-GB"/>
        </w:rPr>
        <w:tab/>
      </w:r>
      <w:r w:rsidR="00775F75" w:rsidRPr="003171A4">
        <w:rPr>
          <w:sz w:val="28"/>
          <w:lang w:val="en-GB"/>
        </w:rPr>
        <w:t>Zain Saleem 13-4338</w:t>
      </w:r>
    </w:p>
    <w:p w:rsidR="00775F75" w:rsidRPr="003171A4" w:rsidRDefault="003171A4" w:rsidP="003171A4">
      <w:pPr>
        <w:tabs>
          <w:tab w:val="left" w:pos="2215"/>
          <w:tab w:val="center" w:pos="4514"/>
        </w:tabs>
        <w:rPr>
          <w:sz w:val="28"/>
          <w:lang w:val="en-GB"/>
        </w:rPr>
      </w:pPr>
      <w:r w:rsidRPr="003171A4">
        <w:rPr>
          <w:sz w:val="28"/>
          <w:lang w:val="en-GB"/>
        </w:rPr>
        <w:tab/>
      </w:r>
      <w:r w:rsidRPr="003171A4">
        <w:rPr>
          <w:sz w:val="28"/>
          <w:lang w:val="en-GB"/>
        </w:rPr>
        <w:tab/>
      </w:r>
      <w:r w:rsidR="00775F75" w:rsidRPr="003171A4">
        <w:rPr>
          <w:sz w:val="28"/>
          <w:lang w:val="en-GB"/>
        </w:rPr>
        <w:t>Umar Iqbal 13-4027</w:t>
      </w:r>
    </w:p>
    <w:p w:rsidR="00CD7A9C" w:rsidRDefault="003171A4" w:rsidP="003171A4">
      <w:pPr>
        <w:tabs>
          <w:tab w:val="left" w:pos="2295"/>
          <w:tab w:val="center" w:pos="4514"/>
        </w:tabs>
        <w:rPr>
          <w:sz w:val="28"/>
          <w:lang w:val="en-GB"/>
        </w:rPr>
      </w:pPr>
      <w:r w:rsidRPr="003171A4">
        <w:rPr>
          <w:sz w:val="28"/>
          <w:lang w:val="en-GB"/>
        </w:rPr>
        <w:tab/>
      </w:r>
      <w:r w:rsidRPr="003171A4">
        <w:rPr>
          <w:sz w:val="28"/>
          <w:lang w:val="en-GB"/>
        </w:rPr>
        <w:tab/>
      </w:r>
      <w:r w:rsidR="00775F75" w:rsidRPr="003171A4">
        <w:rPr>
          <w:sz w:val="28"/>
          <w:lang w:val="en-GB"/>
        </w:rPr>
        <w:t>Manaal Ayub 13-4073</w:t>
      </w:r>
    </w:p>
    <w:p w:rsidR="003171A4" w:rsidRPr="003171A4" w:rsidRDefault="003171A4" w:rsidP="003171A4">
      <w:pPr>
        <w:tabs>
          <w:tab w:val="left" w:pos="2295"/>
          <w:tab w:val="center" w:pos="4514"/>
        </w:tabs>
        <w:rPr>
          <w:sz w:val="28"/>
          <w:lang w:val="en-GB"/>
        </w:rPr>
      </w:pPr>
    </w:p>
    <w:p w:rsidR="00CD7A9C" w:rsidRDefault="00CD7A9C">
      <w:pPr>
        <w:jc w:val="center"/>
        <w:rPr>
          <w:sz w:val="28"/>
          <w:lang w:val="en-GB"/>
        </w:rPr>
      </w:pPr>
    </w:p>
    <w:p w:rsidR="00CD7A9C" w:rsidRDefault="00775F75">
      <w:pPr>
        <w:jc w:val="center"/>
        <w:rPr>
          <w:sz w:val="28"/>
          <w:lang w:val="en-GB"/>
        </w:rPr>
      </w:pPr>
      <w:r>
        <w:rPr>
          <w:sz w:val="28"/>
          <w:lang w:val="en-GB"/>
        </w:rPr>
        <w:t>Supervisor: Aamir Wali</w:t>
      </w:r>
    </w:p>
    <w:p w:rsidR="00CD7A9C" w:rsidRDefault="00CD7A9C">
      <w:pPr>
        <w:jc w:val="center"/>
        <w:rPr>
          <w:sz w:val="28"/>
          <w:lang w:val="en-GB"/>
        </w:rPr>
      </w:pPr>
    </w:p>
    <w:p w:rsidR="00CD7A9C" w:rsidRDefault="000612EC">
      <w:pPr>
        <w:jc w:val="center"/>
        <w:rPr>
          <w:sz w:val="28"/>
          <w:lang w:val="en-GB"/>
        </w:rPr>
      </w:pPr>
      <w:r>
        <w:rPr>
          <w:sz w:val="28"/>
          <w:lang w:val="en-GB"/>
        </w:rPr>
        <w:t>B.S. Computer Science</w:t>
      </w:r>
    </w:p>
    <w:p w:rsidR="00CD7A9C" w:rsidRDefault="000612EC">
      <w:pPr>
        <w:jc w:val="center"/>
        <w:rPr>
          <w:sz w:val="28"/>
          <w:lang w:val="en-GB"/>
        </w:rPr>
      </w:pPr>
      <w:r>
        <w:rPr>
          <w:sz w:val="28"/>
          <w:lang w:val="en-GB"/>
        </w:rPr>
        <w:t xml:space="preserve">Final Year Project: </w:t>
      </w:r>
      <w:r w:rsidR="00775F75">
        <w:rPr>
          <w:sz w:val="28"/>
          <w:lang w:val="en-GB"/>
        </w:rPr>
        <w:t>December 2016</w:t>
      </w: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CD7A9C" w:rsidRDefault="00CD7A9C">
      <w:pPr>
        <w:jc w:val="center"/>
        <w:rPr>
          <w:rFonts w:ascii="Arial" w:hAnsi="Arial" w:cs="Arial"/>
          <w:lang w:val="en-GB"/>
        </w:rPr>
      </w:pPr>
    </w:p>
    <w:p w:rsidR="009B66ED" w:rsidRDefault="009B66ED" w:rsidP="00410DB8">
      <w:pPr>
        <w:rPr>
          <w:rFonts w:ascii="Arial" w:hAnsi="Arial" w:cs="Arial"/>
          <w:lang w:val="en-GB"/>
        </w:rPr>
      </w:pPr>
    </w:p>
    <w:p w:rsidR="009B66ED" w:rsidRDefault="009B66ED">
      <w:pPr>
        <w:jc w:val="center"/>
        <w:rPr>
          <w:rFonts w:ascii="Arial" w:hAnsi="Arial" w:cs="Arial"/>
          <w:lang w:val="en-GB"/>
        </w:rPr>
      </w:pPr>
    </w:p>
    <w:p w:rsidR="00CD7A9C" w:rsidRPr="00775F75" w:rsidRDefault="00CD7A9C">
      <w:pPr>
        <w:jc w:val="center"/>
        <w:rPr>
          <w:lang w:val="en-GB"/>
        </w:rPr>
      </w:pPr>
    </w:p>
    <w:p w:rsidR="00CD7A9C" w:rsidRPr="00775F75" w:rsidRDefault="000612EC">
      <w:pPr>
        <w:jc w:val="center"/>
        <w:rPr>
          <w:sz w:val="28"/>
          <w:szCs w:val="28"/>
          <w:lang w:val="en-GB"/>
        </w:rPr>
      </w:pPr>
      <w:r w:rsidRPr="00775F75">
        <w:rPr>
          <w:sz w:val="28"/>
          <w:szCs w:val="28"/>
          <w:lang w:val="en-GB"/>
        </w:rPr>
        <w:t xml:space="preserve">Department of Computer Science </w:t>
      </w:r>
    </w:p>
    <w:p w:rsidR="00CD7A9C" w:rsidRPr="00775F75" w:rsidRDefault="000612EC">
      <w:pPr>
        <w:jc w:val="center"/>
        <w:rPr>
          <w:sz w:val="28"/>
          <w:szCs w:val="28"/>
          <w:lang w:val="en-GB"/>
        </w:rPr>
      </w:pPr>
      <w:r w:rsidRPr="00775F75">
        <w:rPr>
          <w:sz w:val="28"/>
          <w:szCs w:val="28"/>
          <w:lang w:val="en-GB"/>
        </w:rPr>
        <w:t>FAST NU, Lahore, Pakistan</w:t>
      </w:r>
    </w:p>
    <w:p w:rsidR="00CD7A9C" w:rsidRDefault="000612EC">
      <w:pPr>
        <w:pStyle w:val="Subtitle"/>
      </w:pPr>
      <w:r>
        <w:rPr>
          <w:lang w:val="en-GB"/>
        </w:rPr>
        <w:br w:type="page"/>
      </w:r>
      <w:bookmarkStart w:id="0" w:name="_Toc213301490"/>
      <w:bookmarkStart w:id="1" w:name="_Toc224669194"/>
      <w:r>
        <w:lastRenderedPageBreak/>
        <w:t xml:space="preserve"> Anti-Plagiarism Declaration</w:t>
      </w:r>
      <w:bookmarkEnd w:id="0"/>
      <w:bookmarkEnd w:id="1"/>
    </w:p>
    <w:p w:rsidR="00CD7A9C" w:rsidRDefault="00CD7A9C">
      <w:pPr>
        <w:jc w:val="both"/>
        <w:rPr>
          <w:b/>
        </w:rPr>
      </w:pPr>
    </w:p>
    <w:p w:rsidR="00CD7A9C" w:rsidRDefault="00CD7A9C">
      <w:pPr>
        <w:jc w:val="both"/>
        <w:rPr>
          <w:b/>
        </w:rPr>
      </w:pPr>
    </w:p>
    <w:p w:rsidR="00CD7A9C" w:rsidRDefault="000612EC">
      <w:pPr>
        <w:pStyle w:val="BodyText"/>
      </w:pPr>
      <w:r>
        <w:t xml:space="preserve">This is to declare that the above publication produced under the: </w:t>
      </w:r>
    </w:p>
    <w:p w:rsidR="00CD7A9C" w:rsidRDefault="00CD7A9C">
      <w:pPr>
        <w:pStyle w:val="BodyText"/>
        <w:rPr>
          <w:b/>
        </w:rPr>
      </w:pPr>
    </w:p>
    <w:p w:rsidR="00CD7A9C" w:rsidRDefault="00775F75">
      <w:pPr>
        <w:pStyle w:val="BodyText"/>
        <w:rPr>
          <w:b/>
        </w:rPr>
      </w:pPr>
      <w:r>
        <w:rPr>
          <w:b/>
        </w:rPr>
        <w:t>Title</w:t>
      </w:r>
      <w:r w:rsidR="000612EC">
        <w:rPr>
          <w:b/>
        </w:rPr>
        <w:t xml:space="preserve">: _____________________________________________________________________________ </w:t>
      </w:r>
    </w:p>
    <w:p w:rsidR="00CD7A9C" w:rsidRDefault="00926E94">
      <w:pPr>
        <w:pStyle w:val="BodyText"/>
      </w:pPr>
      <w:r>
        <w:t>Is</w:t>
      </w:r>
      <w:r w:rsidR="000612EC">
        <w:t xml:space="preserve"> the sole contribution of the author(s) and no part hereof has been reproduced on </w:t>
      </w:r>
      <w:r w:rsidR="000612EC">
        <w:rPr>
          <w:b/>
        </w:rPr>
        <w:t>as it is</w:t>
      </w:r>
      <w:r w:rsidR="000612EC">
        <w:t xml:space="preserve"> basis (cut and paste) which can be considered as </w:t>
      </w:r>
      <w:r w:rsidR="000612EC">
        <w:rPr>
          <w:b/>
        </w:rPr>
        <w:t>Plagiarism.</w:t>
      </w:r>
      <w:r w:rsidR="000612EC">
        <w:t xml:space="preserve"> All referenced parts have been used to argue the idea and have been cited properly. I/We will be responsible and liable for any consequence if violation of this declaration is determined.</w:t>
      </w:r>
    </w:p>
    <w:p w:rsidR="00CD7A9C" w:rsidRDefault="00CD7A9C">
      <w:pPr>
        <w:pStyle w:val="BodyText"/>
      </w:pPr>
    </w:p>
    <w:p w:rsidR="00CD7A9C" w:rsidRDefault="00CD7A9C">
      <w:pPr>
        <w:pStyle w:val="BodyText"/>
      </w:pPr>
    </w:p>
    <w:p w:rsidR="00CD7A9C" w:rsidRDefault="00CD7A9C">
      <w:pPr>
        <w:pStyle w:val="BodyText"/>
      </w:pPr>
    </w:p>
    <w:p w:rsidR="00CD7A9C" w:rsidRDefault="000612EC">
      <w:pPr>
        <w:pStyle w:val="BodyText"/>
      </w:pPr>
      <w:r>
        <w:t>Date: ______________</w:t>
      </w:r>
      <w:r>
        <w:tab/>
      </w:r>
      <w:r>
        <w:tab/>
      </w:r>
      <w:r>
        <w:tab/>
      </w:r>
      <w:r>
        <w:tab/>
        <w:t>Student 1</w:t>
      </w:r>
    </w:p>
    <w:p w:rsidR="00CD7A9C" w:rsidRDefault="000612EC">
      <w:pPr>
        <w:ind w:left="4320" w:firstLine="720"/>
      </w:pPr>
      <w:r>
        <w:rPr>
          <w:rStyle w:val="BodyTextChar"/>
        </w:rPr>
        <w:t>Name:</w:t>
      </w:r>
      <w:r w:rsidR="000177F4">
        <w:rPr>
          <w:rStyle w:val="BodyTextChar"/>
        </w:rPr>
        <w:t xml:space="preserve"> </w:t>
      </w:r>
      <w:r w:rsidR="00926E94" w:rsidRPr="003171A4">
        <w:rPr>
          <w:b/>
        </w:rPr>
        <w:t>Haroon Ahmad</w:t>
      </w:r>
    </w:p>
    <w:p w:rsidR="00CD7A9C" w:rsidRDefault="00CD7A9C">
      <w:pPr>
        <w:ind w:left="4320" w:firstLine="720"/>
      </w:pPr>
    </w:p>
    <w:p w:rsidR="00CD7A9C" w:rsidRDefault="000612EC">
      <w:pPr>
        <w:ind w:left="4320" w:firstLine="720"/>
      </w:pPr>
      <w:r>
        <w:rPr>
          <w:rStyle w:val="BodyTextChar"/>
        </w:rPr>
        <w:t xml:space="preserve">Signature: </w:t>
      </w:r>
      <w:r>
        <w:t>___________________</w:t>
      </w:r>
    </w:p>
    <w:p w:rsidR="00CD7A9C" w:rsidRDefault="00CD7A9C">
      <w:pPr>
        <w:ind w:left="3600" w:firstLine="720"/>
      </w:pPr>
    </w:p>
    <w:p w:rsidR="00CD7A9C" w:rsidRDefault="000612EC">
      <w:pPr>
        <w:pStyle w:val="BodyText"/>
        <w:ind w:left="3600" w:firstLine="720"/>
      </w:pPr>
      <w:r>
        <w:t>Student 2</w:t>
      </w:r>
    </w:p>
    <w:p w:rsidR="00CD7A9C" w:rsidRDefault="000612EC">
      <w:pPr>
        <w:ind w:left="4320" w:firstLine="720"/>
      </w:pPr>
      <w:r>
        <w:rPr>
          <w:rStyle w:val="BodyTextChar"/>
        </w:rPr>
        <w:t>Name:</w:t>
      </w:r>
      <w:r w:rsidR="000177F4">
        <w:rPr>
          <w:rStyle w:val="BodyTextChar"/>
        </w:rPr>
        <w:t xml:space="preserve"> </w:t>
      </w:r>
      <w:r w:rsidR="00926E94" w:rsidRPr="003171A4">
        <w:rPr>
          <w:b/>
        </w:rPr>
        <w:t>Zain Saleem</w:t>
      </w:r>
    </w:p>
    <w:p w:rsidR="00CD7A9C" w:rsidRDefault="00CD7A9C">
      <w:pPr>
        <w:ind w:left="4320" w:firstLine="720"/>
      </w:pPr>
    </w:p>
    <w:p w:rsidR="00CD7A9C" w:rsidRDefault="000612EC">
      <w:pPr>
        <w:ind w:left="4320" w:firstLine="720"/>
      </w:pPr>
      <w:r>
        <w:rPr>
          <w:rStyle w:val="BodyTextChar"/>
        </w:rPr>
        <w:t xml:space="preserve">Signature: </w:t>
      </w:r>
      <w:r>
        <w:t>___________________</w:t>
      </w:r>
    </w:p>
    <w:p w:rsidR="00775F75" w:rsidRDefault="00775F75">
      <w:pPr>
        <w:ind w:left="4320" w:firstLine="720"/>
      </w:pPr>
    </w:p>
    <w:p w:rsidR="00775F75" w:rsidRDefault="0054116D" w:rsidP="00775F75">
      <w:pPr>
        <w:pStyle w:val="BodyText"/>
        <w:ind w:left="3600" w:firstLine="720"/>
      </w:pPr>
      <w:r>
        <w:t>Student 3</w:t>
      </w:r>
    </w:p>
    <w:p w:rsidR="00775F75" w:rsidRPr="003171A4" w:rsidRDefault="00775F75" w:rsidP="00775F75">
      <w:pPr>
        <w:ind w:left="4320" w:firstLine="720"/>
        <w:rPr>
          <w:b/>
        </w:rPr>
      </w:pPr>
      <w:r>
        <w:rPr>
          <w:rStyle w:val="BodyTextChar"/>
        </w:rPr>
        <w:t>Name:</w:t>
      </w:r>
      <w:r w:rsidR="000177F4">
        <w:rPr>
          <w:rStyle w:val="BodyTextChar"/>
        </w:rPr>
        <w:t xml:space="preserve"> </w:t>
      </w:r>
      <w:r w:rsidR="00926E94" w:rsidRPr="003171A4">
        <w:rPr>
          <w:b/>
        </w:rPr>
        <w:t>Umar Iqbal</w:t>
      </w:r>
    </w:p>
    <w:p w:rsidR="00775F75" w:rsidRDefault="00775F75" w:rsidP="00926E94"/>
    <w:p w:rsidR="00775F75" w:rsidRDefault="00775F75" w:rsidP="00775F75">
      <w:pPr>
        <w:ind w:left="4320" w:firstLine="720"/>
      </w:pPr>
      <w:r>
        <w:rPr>
          <w:rStyle w:val="BodyTextChar"/>
        </w:rPr>
        <w:t xml:space="preserve">Signature: </w:t>
      </w:r>
      <w:r>
        <w:t>___________________</w:t>
      </w:r>
    </w:p>
    <w:p w:rsidR="00775F75" w:rsidRDefault="00775F75" w:rsidP="00775F75">
      <w:pPr>
        <w:ind w:left="3600" w:firstLine="720"/>
      </w:pPr>
    </w:p>
    <w:p w:rsidR="00775F75" w:rsidRDefault="0054116D" w:rsidP="00775F75">
      <w:pPr>
        <w:pStyle w:val="BodyText"/>
        <w:ind w:left="3600" w:firstLine="720"/>
      </w:pPr>
      <w:r>
        <w:t>Student 4</w:t>
      </w:r>
    </w:p>
    <w:p w:rsidR="00775F75" w:rsidRDefault="00775F75" w:rsidP="00775F75">
      <w:pPr>
        <w:ind w:left="4320" w:firstLine="720"/>
      </w:pPr>
      <w:r>
        <w:rPr>
          <w:rStyle w:val="BodyTextChar"/>
        </w:rPr>
        <w:t>Name:</w:t>
      </w:r>
      <w:r w:rsidR="000177F4">
        <w:rPr>
          <w:rStyle w:val="BodyTextChar"/>
        </w:rPr>
        <w:t xml:space="preserve"> </w:t>
      </w:r>
      <w:r w:rsidR="00926E94" w:rsidRPr="003171A4">
        <w:rPr>
          <w:b/>
        </w:rPr>
        <w:t>Manaal Ayub</w:t>
      </w:r>
    </w:p>
    <w:p w:rsidR="00775F75" w:rsidRDefault="00775F75" w:rsidP="00926E94"/>
    <w:p w:rsidR="00775F75" w:rsidRDefault="00775F75" w:rsidP="00775F75">
      <w:pPr>
        <w:ind w:left="4320" w:firstLine="720"/>
      </w:pPr>
      <w:r>
        <w:rPr>
          <w:rStyle w:val="BodyTextChar"/>
        </w:rPr>
        <w:t xml:space="preserve">Signature: </w:t>
      </w:r>
      <w:r>
        <w:t>___________________</w:t>
      </w:r>
    </w:p>
    <w:p w:rsidR="00775F75" w:rsidRDefault="00775F75">
      <w:pPr>
        <w:ind w:left="4320" w:firstLine="720"/>
      </w:pPr>
    </w:p>
    <w:p w:rsidR="00CD7A9C" w:rsidRDefault="000612EC">
      <w:pPr>
        <w:pStyle w:val="text"/>
        <w:rPr>
          <w:rFonts w:ascii="Arial" w:hAnsi="Arial" w:cs="Arial"/>
          <w:sz w:val="28"/>
          <w:szCs w:val="28"/>
        </w:rPr>
      </w:pPr>
      <w:r>
        <w:rPr>
          <w:sz w:val="28"/>
          <w:szCs w:val="28"/>
          <w:lang w:val="en-GB"/>
        </w:rPr>
        <w:br w:type="page"/>
      </w:r>
    </w:p>
    <w:p w:rsidR="00CD7A9C" w:rsidRDefault="000612EC">
      <w:pPr>
        <w:pStyle w:val="Subtitle"/>
      </w:pPr>
      <w:r>
        <w:lastRenderedPageBreak/>
        <w:t>Table of Contents</w:t>
      </w:r>
    </w:p>
    <w:p w:rsidR="00CD7A9C" w:rsidRDefault="00CD7A9C">
      <w:pPr>
        <w:jc w:val="center"/>
        <w:rPr>
          <w:b/>
          <w:sz w:val="28"/>
          <w:szCs w:val="28"/>
        </w:rPr>
      </w:pPr>
    </w:p>
    <w:p w:rsidR="00F10177" w:rsidRDefault="007F170C">
      <w:pPr>
        <w:pStyle w:val="TOC1"/>
        <w:rPr>
          <w:rFonts w:asciiTheme="minorHAnsi" w:eastAsiaTheme="minorEastAsia" w:hAnsiTheme="minorHAnsi" w:cstheme="minorBidi"/>
          <w:b w:val="0"/>
          <w:sz w:val="22"/>
          <w:szCs w:val="22"/>
        </w:rPr>
      </w:pPr>
      <w:r>
        <w:rPr>
          <w:rFonts w:ascii="Arial" w:hAnsi="Arial" w:cs="Arial"/>
          <w:sz w:val="28"/>
          <w:szCs w:val="28"/>
        </w:rPr>
        <w:fldChar w:fldCharType="begin"/>
      </w:r>
      <w:r w:rsidR="000612EC">
        <w:rPr>
          <w:rFonts w:ascii="Arial" w:hAnsi="Arial" w:cs="Arial"/>
          <w:sz w:val="28"/>
          <w:szCs w:val="28"/>
        </w:rPr>
        <w:instrText xml:space="preserve"> TOC \o "1-1" \h \z \t "Heading 2,2,Heading 3,3" </w:instrText>
      </w:r>
      <w:r>
        <w:rPr>
          <w:rFonts w:ascii="Arial" w:hAnsi="Arial" w:cs="Arial"/>
          <w:sz w:val="28"/>
          <w:szCs w:val="28"/>
        </w:rPr>
        <w:fldChar w:fldCharType="separate"/>
      </w:r>
      <w:hyperlink w:anchor="_Toc489141599" w:history="1">
        <w:r w:rsidR="00F10177" w:rsidRPr="00F00C65">
          <w:rPr>
            <w:rStyle w:val="Hyperlink"/>
          </w:rPr>
          <w:t>Abstract</w:t>
        </w:r>
        <w:r w:rsidR="00F10177">
          <w:rPr>
            <w:webHidden/>
          </w:rPr>
          <w:tab/>
        </w:r>
        <w:r>
          <w:rPr>
            <w:webHidden/>
          </w:rPr>
          <w:fldChar w:fldCharType="begin"/>
        </w:r>
        <w:r w:rsidR="00F10177">
          <w:rPr>
            <w:webHidden/>
          </w:rPr>
          <w:instrText xml:space="preserve"> PAGEREF _Toc489141599 \h </w:instrText>
        </w:r>
        <w:r>
          <w:rPr>
            <w:webHidden/>
          </w:rPr>
        </w:r>
        <w:r>
          <w:rPr>
            <w:webHidden/>
          </w:rPr>
          <w:fldChar w:fldCharType="separate"/>
        </w:r>
        <w:r w:rsidR="00FD3144">
          <w:rPr>
            <w:webHidden/>
          </w:rPr>
          <w:t>6</w:t>
        </w:r>
        <w:r>
          <w:rPr>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00" w:history="1">
        <w:r w:rsidR="00F10177" w:rsidRPr="00F00C65">
          <w:rPr>
            <w:rStyle w:val="Hyperlink"/>
          </w:rPr>
          <w:t>1.</w:t>
        </w:r>
        <w:r w:rsidR="00F10177">
          <w:rPr>
            <w:rFonts w:asciiTheme="minorHAnsi" w:eastAsiaTheme="minorEastAsia" w:hAnsiTheme="minorHAnsi" w:cstheme="minorBidi"/>
            <w:b w:val="0"/>
            <w:sz w:val="22"/>
            <w:szCs w:val="22"/>
          </w:rPr>
          <w:tab/>
        </w:r>
        <w:r w:rsidR="00F10177" w:rsidRPr="00F00C65">
          <w:rPr>
            <w:rStyle w:val="Hyperlink"/>
          </w:rPr>
          <w:t>Introduction</w:t>
        </w:r>
        <w:r w:rsidR="00F10177">
          <w:rPr>
            <w:webHidden/>
          </w:rPr>
          <w:tab/>
        </w:r>
        <w:r w:rsidR="007F170C">
          <w:rPr>
            <w:webHidden/>
          </w:rPr>
          <w:fldChar w:fldCharType="begin"/>
        </w:r>
        <w:r w:rsidR="00F10177">
          <w:rPr>
            <w:webHidden/>
          </w:rPr>
          <w:instrText xml:space="preserve"> PAGEREF _Toc489141600 \h </w:instrText>
        </w:r>
        <w:r w:rsidR="007F170C">
          <w:rPr>
            <w:webHidden/>
          </w:rPr>
        </w:r>
        <w:r w:rsidR="007F170C">
          <w:rPr>
            <w:webHidden/>
          </w:rPr>
          <w:fldChar w:fldCharType="separate"/>
        </w:r>
        <w:r w:rsidR="00FD3144">
          <w:rPr>
            <w:webHidden/>
          </w:rPr>
          <w:t>7</w:t>
        </w:r>
        <w:r w:rsidR="007F170C">
          <w:rPr>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1" w:history="1">
        <w:r w:rsidR="00F10177" w:rsidRPr="00F00C65">
          <w:rPr>
            <w:rStyle w:val="Hyperlink"/>
            <w:noProof/>
          </w:rPr>
          <w:t>1.1.</w:t>
        </w:r>
        <w:r w:rsidR="00F10177">
          <w:rPr>
            <w:rFonts w:asciiTheme="minorHAnsi" w:eastAsiaTheme="minorEastAsia" w:hAnsiTheme="minorHAnsi" w:cstheme="minorBidi"/>
            <w:noProof/>
            <w:sz w:val="22"/>
            <w:szCs w:val="22"/>
          </w:rPr>
          <w:tab/>
        </w:r>
        <w:r w:rsidR="00F10177" w:rsidRPr="00F00C65">
          <w:rPr>
            <w:rStyle w:val="Hyperlink"/>
            <w:noProof/>
          </w:rPr>
          <w:t>Goals and Objectives</w:t>
        </w:r>
        <w:r w:rsidR="00F10177">
          <w:rPr>
            <w:noProof/>
            <w:webHidden/>
          </w:rPr>
          <w:tab/>
        </w:r>
        <w:r w:rsidR="007F170C">
          <w:rPr>
            <w:noProof/>
            <w:webHidden/>
          </w:rPr>
          <w:fldChar w:fldCharType="begin"/>
        </w:r>
        <w:r w:rsidR="00F10177">
          <w:rPr>
            <w:noProof/>
            <w:webHidden/>
          </w:rPr>
          <w:instrText xml:space="preserve"> PAGEREF _Toc489141601 \h </w:instrText>
        </w:r>
        <w:r w:rsidR="007F170C">
          <w:rPr>
            <w:noProof/>
            <w:webHidden/>
          </w:rPr>
        </w:r>
        <w:r w:rsidR="007F170C">
          <w:rPr>
            <w:noProof/>
            <w:webHidden/>
          </w:rPr>
          <w:fldChar w:fldCharType="separate"/>
        </w:r>
        <w:r w:rsidR="00FD3144">
          <w:rPr>
            <w:noProof/>
            <w:webHidden/>
          </w:rPr>
          <w:t>7</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2" w:history="1">
        <w:r w:rsidR="00F10177" w:rsidRPr="00F00C65">
          <w:rPr>
            <w:rStyle w:val="Hyperlink"/>
            <w:noProof/>
          </w:rPr>
          <w:t>1.2.</w:t>
        </w:r>
        <w:r w:rsidR="00F10177">
          <w:rPr>
            <w:rFonts w:asciiTheme="minorHAnsi" w:eastAsiaTheme="minorEastAsia" w:hAnsiTheme="minorHAnsi" w:cstheme="minorBidi"/>
            <w:noProof/>
            <w:sz w:val="22"/>
            <w:szCs w:val="22"/>
          </w:rPr>
          <w:tab/>
        </w:r>
        <w:r w:rsidR="00F10177" w:rsidRPr="00F00C65">
          <w:rPr>
            <w:rStyle w:val="Hyperlink"/>
            <w:noProof/>
          </w:rPr>
          <w:t>Scope of the Project</w:t>
        </w:r>
        <w:r w:rsidR="00F10177">
          <w:rPr>
            <w:noProof/>
            <w:webHidden/>
          </w:rPr>
          <w:tab/>
        </w:r>
        <w:r w:rsidR="007F170C">
          <w:rPr>
            <w:noProof/>
            <w:webHidden/>
          </w:rPr>
          <w:fldChar w:fldCharType="begin"/>
        </w:r>
        <w:r w:rsidR="00F10177">
          <w:rPr>
            <w:noProof/>
            <w:webHidden/>
          </w:rPr>
          <w:instrText xml:space="preserve"> PAGEREF _Toc489141602 \h </w:instrText>
        </w:r>
        <w:r w:rsidR="007F170C">
          <w:rPr>
            <w:noProof/>
            <w:webHidden/>
          </w:rPr>
        </w:r>
        <w:r w:rsidR="007F170C">
          <w:rPr>
            <w:noProof/>
            <w:webHidden/>
          </w:rPr>
          <w:fldChar w:fldCharType="separate"/>
        </w:r>
        <w:r w:rsidR="00FD3144">
          <w:rPr>
            <w:noProof/>
            <w:webHidden/>
          </w:rPr>
          <w:t>7</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3" w:history="1">
        <w:r w:rsidR="00F10177" w:rsidRPr="00F00C65">
          <w:rPr>
            <w:rStyle w:val="Hyperlink"/>
            <w:noProof/>
          </w:rPr>
          <w:t>1.3.</w:t>
        </w:r>
        <w:r w:rsidR="00F10177">
          <w:rPr>
            <w:rFonts w:asciiTheme="minorHAnsi" w:eastAsiaTheme="minorEastAsia" w:hAnsiTheme="minorHAnsi" w:cstheme="minorBidi"/>
            <w:noProof/>
            <w:sz w:val="22"/>
            <w:szCs w:val="22"/>
          </w:rPr>
          <w:tab/>
        </w:r>
        <w:r w:rsidR="00F10177" w:rsidRPr="00F00C65">
          <w:rPr>
            <w:rStyle w:val="Hyperlink"/>
            <w:noProof/>
          </w:rPr>
          <w:t>Functional Requirements</w:t>
        </w:r>
        <w:r w:rsidR="00F10177">
          <w:rPr>
            <w:noProof/>
            <w:webHidden/>
          </w:rPr>
          <w:tab/>
        </w:r>
        <w:r w:rsidR="007F170C">
          <w:rPr>
            <w:noProof/>
            <w:webHidden/>
          </w:rPr>
          <w:fldChar w:fldCharType="begin"/>
        </w:r>
        <w:r w:rsidR="00F10177">
          <w:rPr>
            <w:noProof/>
            <w:webHidden/>
          </w:rPr>
          <w:instrText xml:space="preserve"> PAGEREF _Toc489141603 \h </w:instrText>
        </w:r>
        <w:r w:rsidR="007F170C">
          <w:rPr>
            <w:noProof/>
            <w:webHidden/>
          </w:rPr>
        </w:r>
        <w:r w:rsidR="007F170C">
          <w:rPr>
            <w:noProof/>
            <w:webHidden/>
          </w:rPr>
          <w:fldChar w:fldCharType="separate"/>
        </w:r>
        <w:r w:rsidR="00FD3144">
          <w:rPr>
            <w:noProof/>
            <w:webHidden/>
          </w:rPr>
          <w:t>8</w:t>
        </w:r>
        <w:r w:rsidR="007F170C">
          <w:rPr>
            <w:noProof/>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04" w:history="1">
        <w:r w:rsidR="00F10177" w:rsidRPr="00F00C65">
          <w:rPr>
            <w:rStyle w:val="Hyperlink"/>
          </w:rPr>
          <w:t>2.</w:t>
        </w:r>
        <w:r w:rsidR="00F10177">
          <w:rPr>
            <w:rFonts w:asciiTheme="minorHAnsi" w:eastAsiaTheme="minorEastAsia" w:hAnsiTheme="minorHAnsi" w:cstheme="minorBidi"/>
            <w:b w:val="0"/>
            <w:sz w:val="22"/>
            <w:szCs w:val="22"/>
          </w:rPr>
          <w:tab/>
        </w:r>
        <w:r w:rsidR="00F10177" w:rsidRPr="00F00C65">
          <w:rPr>
            <w:rStyle w:val="Hyperlink"/>
          </w:rPr>
          <w:t>Literature Survey</w:t>
        </w:r>
        <w:r w:rsidR="00F10177">
          <w:rPr>
            <w:webHidden/>
          </w:rPr>
          <w:tab/>
        </w:r>
        <w:r w:rsidR="007F170C">
          <w:rPr>
            <w:webHidden/>
          </w:rPr>
          <w:fldChar w:fldCharType="begin"/>
        </w:r>
        <w:r w:rsidR="00F10177">
          <w:rPr>
            <w:webHidden/>
          </w:rPr>
          <w:instrText xml:space="preserve"> PAGEREF _Toc489141604 \h </w:instrText>
        </w:r>
        <w:r w:rsidR="007F170C">
          <w:rPr>
            <w:webHidden/>
          </w:rPr>
        </w:r>
        <w:r w:rsidR="007F170C">
          <w:rPr>
            <w:webHidden/>
          </w:rPr>
          <w:fldChar w:fldCharType="separate"/>
        </w:r>
        <w:r w:rsidR="00FD3144">
          <w:rPr>
            <w:webHidden/>
          </w:rPr>
          <w:t>9</w:t>
        </w:r>
        <w:r w:rsidR="007F170C">
          <w:rPr>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5" w:history="1">
        <w:r w:rsidR="00F10177" w:rsidRPr="00F00C65">
          <w:rPr>
            <w:rStyle w:val="Hyperlink"/>
            <w:noProof/>
          </w:rPr>
          <w:t>2.1.</w:t>
        </w:r>
        <w:r w:rsidR="00F10177">
          <w:rPr>
            <w:rFonts w:asciiTheme="minorHAnsi" w:eastAsiaTheme="minorEastAsia" w:hAnsiTheme="minorHAnsi" w:cstheme="minorBidi"/>
            <w:noProof/>
            <w:sz w:val="22"/>
            <w:szCs w:val="22"/>
          </w:rPr>
          <w:tab/>
        </w:r>
        <w:r w:rsidR="00F10177" w:rsidRPr="00F00C65">
          <w:rPr>
            <w:rStyle w:val="Hyperlink"/>
            <w:noProof/>
          </w:rPr>
          <w:t>The Framework of Home Remote Automation System Based on Smartphone [1]</w:t>
        </w:r>
        <w:r w:rsidR="00F10177">
          <w:rPr>
            <w:noProof/>
            <w:webHidden/>
          </w:rPr>
          <w:tab/>
        </w:r>
        <w:r w:rsidR="007F170C">
          <w:rPr>
            <w:noProof/>
            <w:webHidden/>
          </w:rPr>
          <w:fldChar w:fldCharType="begin"/>
        </w:r>
        <w:r w:rsidR="00F10177">
          <w:rPr>
            <w:noProof/>
            <w:webHidden/>
          </w:rPr>
          <w:instrText xml:space="preserve"> PAGEREF _Toc489141605 \h </w:instrText>
        </w:r>
        <w:r w:rsidR="007F170C">
          <w:rPr>
            <w:noProof/>
            <w:webHidden/>
          </w:rPr>
        </w:r>
        <w:r w:rsidR="007F170C">
          <w:rPr>
            <w:noProof/>
            <w:webHidden/>
          </w:rPr>
          <w:fldChar w:fldCharType="separate"/>
        </w:r>
        <w:r w:rsidR="00FD3144">
          <w:rPr>
            <w:noProof/>
            <w:webHidden/>
          </w:rPr>
          <w:t>9</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6" w:history="1">
        <w:r w:rsidR="00F10177" w:rsidRPr="00F00C65">
          <w:rPr>
            <w:rStyle w:val="Hyperlink"/>
            <w:noProof/>
          </w:rPr>
          <w:t>2.2.</w:t>
        </w:r>
        <w:r w:rsidR="00F10177">
          <w:rPr>
            <w:rFonts w:asciiTheme="minorHAnsi" w:eastAsiaTheme="minorEastAsia" w:hAnsiTheme="minorHAnsi" w:cstheme="minorBidi"/>
            <w:noProof/>
            <w:sz w:val="22"/>
            <w:szCs w:val="22"/>
          </w:rPr>
          <w:tab/>
        </w:r>
        <w:r w:rsidR="00F10177" w:rsidRPr="00F00C65">
          <w:rPr>
            <w:rStyle w:val="Hyperlink"/>
            <w:noProof/>
          </w:rPr>
          <w:t>Voice Control Based Home Automation System [2]</w:t>
        </w:r>
        <w:r w:rsidR="00F10177">
          <w:rPr>
            <w:noProof/>
            <w:webHidden/>
          </w:rPr>
          <w:tab/>
        </w:r>
        <w:r w:rsidR="007F170C">
          <w:rPr>
            <w:noProof/>
            <w:webHidden/>
          </w:rPr>
          <w:fldChar w:fldCharType="begin"/>
        </w:r>
        <w:r w:rsidR="00F10177">
          <w:rPr>
            <w:noProof/>
            <w:webHidden/>
          </w:rPr>
          <w:instrText xml:space="preserve"> PAGEREF _Toc489141606 \h </w:instrText>
        </w:r>
        <w:r w:rsidR="007F170C">
          <w:rPr>
            <w:noProof/>
            <w:webHidden/>
          </w:rPr>
        </w:r>
        <w:r w:rsidR="007F170C">
          <w:rPr>
            <w:noProof/>
            <w:webHidden/>
          </w:rPr>
          <w:fldChar w:fldCharType="separate"/>
        </w:r>
        <w:r w:rsidR="00FD3144">
          <w:rPr>
            <w:noProof/>
            <w:webHidden/>
          </w:rPr>
          <w:t>10</w:t>
        </w:r>
        <w:r w:rsidR="007F170C">
          <w:rPr>
            <w:noProof/>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07" w:history="1">
        <w:r w:rsidR="00F10177" w:rsidRPr="00F00C65">
          <w:rPr>
            <w:rStyle w:val="Hyperlink"/>
          </w:rPr>
          <w:t>3.</w:t>
        </w:r>
        <w:r w:rsidR="00F10177">
          <w:rPr>
            <w:rFonts w:asciiTheme="minorHAnsi" w:eastAsiaTheme="minorEastAsia" w:hAnsiTheme="minorHAnsi" w:cstheme="minorBidi"/>
            <w:b w:val="0"/>
            <w:sz w:val="22"/>
            <w:szCs w:val="22"/>
          </w:rPr>
          <w:tab/>
        </w:r>
        <w:r w:rsidR="00F10177" w:rsidRPr="00F00C65">
          <w:rPr>
            <w:rStyle w:val="Hyperlink"/>
          </w:rPr>
          <w:t>Requirements and design</w:t>
        </w:r>
        <w:r w:rsidR="00F10177">
          <w:rPr>
            <w:webHidden/>
          </w:rPr>
          <w:tab/>
        </w:r>
        <w:r w:rsidR="007F170C">
          <w:rPr>
            <w:webHidden/>
          </w:rPr>
          <w:fldChar w:fldCharType="begin"/>
        </w:r>
        <w:r w:rsidR="00F10177">
          <w:rPr>
            <w:webHidden/>
          </w:rPr>
          <w:instrText xml:space="preserve"> PAGEREF _Toc489141607 \h </w:instrText>
        </w:r>
        <w:r w:rsidR="007F170C">
          <w:rPr>
            <w:webHidden/>
          </w:rPr>
        </w:r>
        <w:r w:rsidR="007F170C">
          <w:rPr>
            <w:webHidden/>
          </w:rPr>
          <w:fldChar w:fldCharType="separate"/>
        </w:r>
        <w:r w:rsidR="00FD3144">
          <w:rPr>
            <w:webHidden/>
          </w:rPr>
          <w:t>12</w:t>
        </w:r>
        <w:r w:rsidR="007F170C">
          <w:rPr>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8" w:history="1">
        <w:r w:rsidR="00F10177" w:rsidRPr="00F00C65">
          <w:rPr>
            <w:rStyle w:val="Hyperlink"/>
            <w:noProof/>
          </w:rPr>
          <w:t>3.1.</w:t>
        </w:r>
        <w:r w:rsidR="00F10177">
          <w:rPr>
            <w:rFonts w:asciiTheme="minorHAnsi" w:eastAsiaTheme="minorEastAsia" w:hAnsiTheme="minorHAnsi" w:cstheme="minorBidi"/>
            <w:noProof/>
            <w:sz w:val="22"/>
            <w:szCs w:val="22"/>
          </w:rPr>
          <w:tab/>
        </w:r>
        <w:r w:rsidR="00F10177" w:rsidRPr="00F00C65">
          <w:rPr>
            <w:rStyle w:val="Hyperlink"/>
            <w:noProof/>
          </w:rPr>
          <w:t>System Overview</w:t>
        </w:r>
        <w:r w:rsidR="00F10177">
          <w:rPr>
            <w:noProof/>
            <w:webHidden/>
          </w:rPr>
          <w:tab/>
        </w:r>
        <w:r w:rsidR="007F170C">
          <w:rPr>
            <w:noProof/>
            <w:webHidden/>
          </w:rPr>
          <w:fldChar w:fldCharType="begin"/>
        </w:r>
        <w:r w:rsidR="00F10177">
          <w:rPr>
            <w:noProof/>
            <w:webHidden/>
          </w:rPr>
          <w:instrText xml:space="preserve"> PAGEREF _Toc489141608 \h </w:instrText>
        </w:r>
        <w:r w:rsidR="007F170C">
          <w:rPr>
            <w:noProof/>
            <w:webHidden/>
          </w:rPr>
        </w:r>
        <w:r w:rsidR="007F170C">
          <w:rPr>
            <w:noProof/>
            <w:webHidden/>
          </w:rPr>
          <w:fldChar w:fldCharType="separate"/>
        </w:r>
        <w:r w:rsidR="00FD3144">
          <w:rPr>
            <w:noProof/>
            <w:webHidden/>
          </w:rPr>
          <w:t>12</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09" w:history="1">
        <w:r w:rsidR="00F10177" w:rsidRPr="00F00C65">
          <w:rPr>
            <w:rStyle w:val="Hyperlink"/>
            <w:noProof/>
          </w:rPr>
          <w:t>3.2.</w:t>
        </w:r>
        <w:r w:rsidR="00F10177">
          <w:rPr>
            <w:rFonts w:asciiTheme="minorHAnsi" w:eastAsiaTheme="minorEastAsia" w:hAnsiTheme="minorHAnsi" w:cstheme="minorBidi"/>
            <w:noProof/>
            <w:sz w:val="22"/>
            <w:szCs w:val="22"/>
          </w:rPr>
          <w:tab/>
        </w:r>
        <w:r w:rsidR="00F10177" w:rsidRPr="00F00C65">
          <w:rPr>
            <w:rStyle w:val="Hyperlink"/>
            <w:noProof/>
          </w:rPr>
          <w:t>Design Considerations</w:t>
        </w:r>
        <w:r w:rsidR="00F10177">
          <w:rPr>
            <w:noProof/>
            <w:webHidden/>
          </w:rPr>
          <w:tab/>
        </w:r>
        <w:r w:rsidR="007F170C">
          <w:rPr>
            <w:noProof/>
            <w:webHidden/>
          </w:rPr>
          <w:fldChar w:fldCharType="begin"/>
        </w:r>
        <w:r w:rsidR="00F10177">
          <w:rPr>
            <w:noProof/>
            <w:webHidden/>
          </w:rPr>
          <w:instrText xml:space="preserve"> PAGEREF _Toc489141609 \h </w:instrText>
        </w:r>
        <w:r w:rsidR="007F170C">
          <w:rPr>
            <w:noProof/>
            <w:webHidden/>
          </w:rPr>
        </w:r>
        <w:r w:rsidR="007F170C">
          <w:rPr>
            <w:noProof/>
            <w:webHidden/>
          </w:rPr>
          <w:fldChar w:fldCharType="separate"/>
        </w:r>
        <w:r w:rsidR="00FD3144">
          <w:rPr>
            <w:noProof/>
            <w:webHidden/>
          </w:rPr>
          <w:t>12</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10" w:history="1">
        <w:r w:rsidR="00F10177" w:rsidRPr="00F00C65">
          <w:rPr>
            <w:rStyle w:val="Hyperlink"/>
            <w:noProof/>
          </w:rPr>
          <w:t>3.3.</w:t>
        </w:r>
        <w:r w:rsidR="00F10177">
          <w:rPr>
            <w:rFonts w:asciiTheme="minorHAnsi" w:eastAsiaTheme="minorEastAsia" w:hAnsiTheme="minorHAnsi" w:cstheme="minorBidi"/>
            <w:noProof/>
            <w:sz w:val="22"/>
            <w:szCs w:val="22"/>
          </w:rPr>
          <w:tab/>
        </w:r>
        <w:r w:rsidR="00F10177" w:rsidRPr="00F00C65">
          <w:rPr>
            <w:rStyle w:val="Hyperlink"/>
            <w:noProof/>
          </w:rPr>
          <w:t>Goals and Guidelines</w:t>
        </w:r>
        <w:r w:rsidR="00F10177">
          <w:rPr>
            <w:noProof/>
            <w:webHidden/>
          </w:rPr>
          <w:tab/>
        </w:r>
        <w:r w:rsidR="007F170C">
          <w:rPr>
            <w:noProof/>
            <w:webHidden/>
          </w:rPr>
          <w:fldChar w:fldCharType="begin"/>
        </w:r>
        <w:r w:rsidR="00F10177">
          <w:rPr>
            <w:noProof/>
            <w:webHidden/>
          </w:rPr>
          <w:instrText xml:space="preserve"> PAGEREF _Toc489141610 \h </w:instrText>
        </w:r>
        <w:r w:rsidR="007F170C">
          <w:rPr>
            <w:noProof/>
            <w:webHidden/>
          </w:rPr>
        </w:r>
        <w:r w:rsidR="007F170C">
          <w:rPr>
            <w:noProof/>
            <w:webHidden/>
          </w:rPr>
          <w:fldChar w:fldCharType="separate"/>
        </w:r>
        <w:r w:rsidR="00FD3144">
          <w:rPr>
            <w:noProof/>
            <w:webHidden/>
          </w:rPr>
          <w:t>13</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11" w:history="1">
        <w:r w:rsidR="00F10177" w:rsidRPr="00F00C65">
          <w:rPr>
            <w:rStyle w:val="Hyperlink"/>
            <w:noProof/>
          </w:rPr>
          <w:t>3.4.</w:t>
        </w:r>
        <w:r w:rsidR="00F10177">
          <w:rPr>
            <w:rFonts w:asciiTheme="minorHAnsi" w:eastAsiaTheme="minorEastAsia" w:hAnsiTheme="minorHAnsi" w:cstheme="minorBidi"/>
            <w:noProof/>
            <w:sz w:val="22"/>
            <w:szCs w:val="22"/>
          </w:rPr>
          <w:tab/>
        </w:r>
        <w:r w:rsidR="00F10177" w:rsidRPr="00F00C65">
          <w:rPr>
            <w:rStyle w:val="Hyperlink"/>
            <w:noProof/>
          </w:rPr>
          <w:t>Development Methods</w:t>
        </w:r>
        <w:r w:rsidR="00F10177">
          <w:rPr>
            <w:noProof/>
            <w:webHidden/>
          </w:rPr>
          <w:tab/>
        </w:r>
        <w:r w:rsidR="007F170C">
          <w:rPr>
            <w:noProof/>
            <w:webHidden/>
          </w:rPr>
          <w:fldChar w:fldCharType="begin"/>
        </w:r>
        <w:r w:rsidR="00F10177">
          <w:rPr>
            <w:noProof/>
            <w:webHidden/>
          </w:rPr>
          <w:instrText xml:space="preserve"> PAGEREF _Toc489141611 \h </w:instrText>
        </w:r>
        <w:r w:rsidR="007F170C">
          <w:rPr>
            <w:noProof/>
            <w:webHidden/>
          </w:rPr>
        </w:r>
        <w:r w:rsidR="007F170C">
          <w:rPr>
            <w:noProof/>
            <w:webHidden/>
          </w:rPr>
          <w:fldChar w:fldCharType="separate"/>
        </w:r>
        <w:r w:rsidR="00FD3144">
          <w:rPr>
            <w:noProof/>
            <w:webHidden/>
          </w:rPr>
          <w:t>14</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12" w:history="1">
        <w:r w:rsidR="00F10177" w:rsidRPr="00F00C65">
          <w:rPr>
            <w:rStyle w:val="Hyperlink"/>
            <w:noProof/>
          </w:rPr>
          <w:t>3.5.</w:t>
        </w:r>
        <w:r w:rsidR="00F10177">
          <w:rPr>
            <w:rFonts w:asciiTheme="minorHAnsi" w:eastAsiaTheme="minorEastAsia" w:hAnsiTheme="minorHAnsi" w:cstheme="minorBidi"/>
            <w:noProof/>
            <w:sz w:val="22"/>
            <w:szCs w:val="22"/>
          </w:rPr>
          <w:tab/>
        </w:r>
        <w:r w:rsidR="00F10177" w:rsidRPr="00F00C65">
          <w:rPr>
            <w:rStyle w:val="Hyperlink"/>
            <w:noProof/>
          </w:rPr>
          <w:t>Architectural Strategies</w:t>
        </w:r>
        <w:r w:rsidR="00F10177">
          <w:rPr>
            <w:noProof/>
            <w:webHidden/>
          </w:rPr>
          <w:tab/>
        </w:r>
        <w:r w:rsidR="007F170C">
          <w:rPr>
            <w:noProof/>
            <w:webHidden/>
          </w:rPr>
          <w:fldChar w:fldCharType="begin"/>
        </w:r>
        <w:r w:rsidR="00F10177">
          <w:rPr>
            <w:noProof/>
            <w:webHidden/>
          </w:rPr>
          <w:instrText xml:space="preserve"> PAGEREF _Toc489141612 \h </w:instrText>
        </w:r>
        <w:r w:rsidR="007F170C">
          <w:rPr>
            <w:noProof/>
            <w:webHidden/>
          </w:rPr>
        </w:r>
        <w:r w:rsidR="007F170C">
          <w:rPr>
            <w:noProof/>
            <w:webHidden/>
          </w:rPr>
          <w:fldChar w:fldCharType="separate"/>
        </w:r>
        <w:r w:rsidR="00FD3144">
          <w:rPr>
            <w:noProof/>
            <w:webHidden/>
          </w:rPr>
          <w:t>14</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13" w:history="1">
        <w:r w:rsidR="00F10177" w:rsidRPr="00F00C65">
          <w:rPr>
            <w:rStyle w:val="Hyperlink"/>
            <w:noProof/>
          </w:rPr>
          <w:t>3.6.</w:t>
        </w:r>
        <w:r w:rsidR="00F10177">
          <w:rPr>
            <w:rFonts w:asciiTheme="minorHAnsi" w:eastAsiaTheme="minorEastAsia" w:hAnsiTheme="minorHAnsi" w:cstheme="minorBidi"/>
            <w:noProof/>
            <w:sz w:val="22"/>
            <w:szCs w:val="22"/>
          </w:rPr>
          <w:tab/>
        </w:r>
        <w:r w:rsidR="00F10177" w:rsidRPr="00F00C65">
          <w:rPr>
            <w:rStyle w:val="Hyperlink"/>
            <w:noProof/>
          </w:rPr>
          <w:t>System Architecture</w:t>
        </w:r>
        <w:r w:rsidR="00F10177">
          <w:rPr>
            <w:noProof/>
            <w:webHidden/>
          </w:rPr>
          <w:tab/>
        </w:r>
        <w:r w:rsidR="007F170C">
          <w:rPr>
            <w:noProof/>
            <w:webHidden/>
          </w:rPr>
          <w:fldChar w:fldCharType="begin"/>
        </w:r>
        <w:r w:rsidR="00F10177">
          <w:rPr>
            <w:noProof/>
            <w:webHidden/>
          </w:rPr>
          <w:instrText xml:space="preserve"> PAGEREF _Toc489141613 \h </w:instrText>
        </w:r>
        <w:r w:rsidR="007F170C">
          <w:rPr>
            <w:noProof/>
            <w:webHidden/>
          </w:rPr>
        </w:r>
        <w:r w:rsidR="007F170C">
          <w:rPr>
            <w:noProof/>
            <w:webHidden/>
          </w:rPr>
          <w:fldChar w:fldCharType="separate"/>
        </w:r>
        <w:r w:rsidR="00FD3144">
          <w:rPr>
            <w:noProof/>
            <w:webHidden/>
          </w:rPr>
          <w:t>16</w:t>
        </w:r>
        <w:r w:rsidR="007F170C">
          <w:rPr>
            <w:noProof/>
            <w:webHidden/>
          </w:rPr>
          <w:fldChar w:fldCharType="end"/>
        </w:r>
      </w:hyperlink>
    </w:p>
    <w:p w:rsidR="00F10177" w:rsidRDefault="00624276">
      <w:pPr>
        <w:pStyle w:val="TOC2"/>
        <w:tabs>
          <w:tab w:val="right" w:leader="dot" w:pos="9019"/>
        </w:tabs>
        <w:rPr>
          <w:rFonts w:asciiTheme="minorHAnsi" w:eastAsiaTheme="minorEastAsia" w:hAnsiTheme="minorHAnsi" w:cstheme="minorBidi"/>
          <w:noProof/>
          <w:sz w:val="22"/>
          <w:szCs w:val="22"/>
        </w:rPr>
      </w:pPr>
      <w:hyperlink w:anchor="_Toc489141614" w:history="1">
        <w:r w:rsidR="00F10177" w:rsidRPr="00F00C65">
          <w:rPr>
            <w:rStyle w:val="Hyperlink"/>
            <w:noProof/>
          </w:rPr>
          <w:t>3.6.1 General Framework</w:t>
        </w:r>
        <w:r w:rsidR="002B189F" w:rsidRPr="002B189F">
          <w:rPr>
            <w:rStyle w:val="Hyperlink"/>
            <w:noProof/>
            <w:webHidden/>
          </w:rPr>
          <w:tab/>
        </w:r>
        <w:r w:rsidR="007F170C">
          <w:rPr>
            <w:noProof/>
            <w:webHidden/>
          </w:rPr>
          <w:fldChar w:fldCharType="begin"/>
        </w:r>
        <w:r w:rsidR="00F10177">
          <w:rPr>
            <w:noProof/>
            <w:webHidden/>
          </w:rPr>
          <w:instrText xml:space="preserve"> PAGEREF _Toc489141614 \h </w:instrText>
        </w:r>
        <w:r w:rsidR="007F170C">
          <w:rPr>
            <w:noProof/>
            <w:webHidden/>
          </w:rPr>
        </w:r>
        <w:r w:rsidR="007F170C">
          <w:rPr>
            <w:noProof/>
            <w:webHidden/>
          </w:rPr>
          <w:fldChar w:fldCharType="separate"/>
        </w:r>
        <w:r w:rsidR="00FD3144">
          <w:rPr>
            <w:noProof/>
            <w:webHidden/>
          </w:rPr>
          <w:t>16</w:t>
        </w:r>
        <w:r w:rsidR="007F170C">
          <w:rPr>
            <w:noProof/>
            <w:webHidden/>
          </w:rPr>
          <w:fldChar w:fldCharType="end"/>
        </w:r>
      </w:hyperlink>
    </w:p>
    <w:p w:rsidR="00F10177" w:rsidRDefault="00624276">
      <w:pPr>
        <w:pStyle w:val="TOC2"/>
        <w:tabs>
          <w:tab w:val="right" w:leader="dot" w:pos="9019"/>
        </w:tabs>
        <w:rPr>
          <w:rFonts w:asciiTheme="minorHAnsi" w:eastAsiaTheme="minorEastAsia" w:hAnsiTheme="minorHAnsi" w:cstheme="minorBidi"/>
          <w:noProof/>
          <w:sz w:val="22"/>
          <w:szCs w:val="22"/>
        </w:rPr>
      </w:pPr>
      <w:hyperlink w:anchor="_Toc489141615" w:history="1">
        <w:r w:rsidR="00F10177" w:rsidRPr="00F00C65">
          <w:rPr>
            <w:rStyle w:val="Hyperlink"/>
            <w:noProof/>
          </w:rPr>
          <w:t>3.6.2 Complete System Architecture</w:t>
        </w:r>
        <w:r w:rsidR="00F10177">
          <w:rPr>
            <w:noProof/>
            <w:webHidden/>
          </w:rPr>
          <w:tab/>
        </w:r>
        <w:r w:rsidR="007F170C">
          <w:rPr>
            <w:noProof/>
            <w:webHidden/>
          </w:rPr>
          <w:fldChar w:fldCharType="begin"/>
        </w:r>
        <w:r w:rsidR="00F10177">
          <w:rPr>
            <w:noProof/>
            <w:webHidden/>
          </w:rPr>
          <w:instrText xml:space="preserve"> PAGEREF _Toc489141615 \h </w:instrText>
        </w:r>
        <w:r w:rsidR="007F170C">
          <w:rPr>
            <w:noProof/>
            <w:webHidden/>
          </w:rPr>
        </w:r>
        <w:r w:rsidR="007F170C">
          <w:rPr>
            <w:noProof/>
            <w:webHidden/>
          </w:rPr>
          <w:fldChar w:fldCharType="separate"/>
        </w:r>
        <w:r w:rsidR="00FD3144">
          <w:rPr>
            <w:noProof/>
            <w:webHidden/>
          </w:rPr>
          <w:t>17</w:t>
        </w:r>
        <w:r w:rsidR="007F170C">
          <w:rPr>
            <w:noProof/>
            <w:webHidden/>
          </w:rPr>
          <w:fldChar w:fldCharType="end"/>
        </w:r>
      </w:hyperlink>
    </w:p>
    <w:p w:rsidR="00F10177" w:rsidRDefault="00624276">
      <w:pPr>
        <w:pStyle w:val="TOC2"/>
        <w:tabs>
          <w:tab w:val="right" w:leader="dot" w:pos="9019"/>
        </w:tabs>
        <w:rPr>
          <w:rFonts w:asciiTheme="minorHAnsi" w:eastAsiaTheme="minorEastAsia" w:hAnsiTheme="minorHAnsi" w:cstheme="minorBidi"/>
          <w:noProof/>
          <w:sz w:val="22"/>
          <w:szCs w:val="22"/>
        </w:rPr>
      </w:pPr>
      <w:hyperlink w:anchor="_Toc489141616" w:history="1">
        <w:r w:rsidR="00F10177" w:rsidRPr="00F00C65">
          <w:rPr>
            <w:rStyle w:val="Hyperlink"/>
            <w:noProof/>
          </w:rPr>
          <w:t>3.6.3 Component Diagram</w:t>
        </w:r>
        <w:r w:rsidR="00F10177">
          <w:rPr>
            <w:noProof/>
            <w:webHidden/>
          </w:rPr>
          <w:tab/>
        </w:r>
        <w:r w:rsidR="007F170C">
          <w:rPr>
            <w:noProof/>
            <w:webHidden/>
          </w:rPr>
          <w:fldChar w:fldCharType="begin"/>
        </w:r>
        <w:r w:rsidR="00F10177">
          <w:rPr>
            <w:noProof/>
            <w:webHidden/>
          </w:rPr>
          <w:instrText xml:space="preserve"> PAGEREF _Toc489141616 \h </w:instrText>
        </w:r>
        <w:r w:rsidR="007F170C">
          <w:rPr>
            <w:noProof/>
            <w:webHidden/>
          </w:rPr>
        </w:r>
        <w:r w:rsidR="007F170C">
          <w:rPr>
            <w:noProof/>
            <w:webHidden/>
          </w:rPr>
          <w:fldChar w:fldCharType="separate"/>
        </w:r>
        <w:r w:rsidR="00FD3144">
          <w:rPr>
            <w:noProof/>
            <w:webHidden/>
          </w:rPr>
          <w:t>17</w:t>
        </w:r>
        <w:r w:rsidR="007F170C">
          <w:rPr>
            <w:noProof/>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17" w:history="1">
        <w:r w:rsidR="00F10177" w:rsidRPr="00F00C65">
          <w:rPr>
            <w:rStyle w:val="Hyperlink"/>
          </w:rPr>
          <w:t>4.</w:t>
        </w:r>
        <w:r w:rsidR="00F10177">
          <w:rPr>
            <w:rFonts w:asciiTheme="minorHAnsi" w:eastAsiaTheme="minorEastAsia" w:hAnsiTheme="minorHAnsi" w:cstheme="minorBidi"/>
            <w:b w:val="0"/>
            <w:sz w:val="22"/>
            <w:szCs w:val="22"/>
          </w:rPr>
          <w:tab/>
        </w:r>
        <w:r w:rsidR="00F10177" w:rsidRPr="00F00C65">
          <w:rPr>
            <w:rStyle w:val="Hyperlink"/>
          </w:rPr>
          <w:t>Description of Prototype</w:t>
        </w:r>
        <w:r w:rsidR="00F10177">
          <w:rPr>
            <w:webHidden/>
          </w:rPr>
          <w:tab/>
        </w:r>
        <w:r w:rsidR="007F170C">
          <w:rPr>
            <w:webHidden/>
          </w:rPr>
          <w:fldChar w:fldCharType="begin"/>
        </w:r>
        <w:r w:rsidR="00F10177">
          <w:rPr>
            <w:webHidden/>
          </w:rPr>
          <w:instrText xml:space="preserve"> PAGEREF _Toc489141617 \h </w:instrText>
        </w:r>
        <w:r w:rsidR="007F170C">
          <w:rPr>
            <w:webHidden/>
          </w:rPr>
        </w:r>
        <w:r w:rsidR="007F170C">
          <w:rPr>
            <w:webHidden/>
          </w:rPr>
          <w:fldChar w:fldCharType="separate"/>
        </w:r>
        <w:r w:rsidR="00FD3144">
          <w:rPr>
            <w:webHidden/>
          </w:rPr>
          <w:t>20</w:t>
        </w:r>
        <w:r w:rsidR="007F170C">
          <w:rPr>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18" w:history="1">
        <w:r w:rsidR="00F10177" w:rsidRPr="00F00C65">
          <w:rPr>
            <w:rStyle w:val="Hyperlink"/>
          </w:rPr>
          <w:t>5.</w:t>
        </w:r>
        <w:r w:rsidR="00F10177">
          <w:rPr>
            <w:rFonts w:asciiTheme="minorHAnsi" w:eastAsiaTheme="minorEastAsia" w:hAnsiTheme="minorHAnsi" w:cstheme="minorBidi"/>
            <w:b w:val="0"/>
            <w:sz w:val="22"/>
            <w:szCs w:val="22"/>
          </w:rPr>
          <w:tab/>
        </w:r>
        <w:r w:rsidR="00F10177" w:rsidRPr="00F00C65">
          <w:rPr>
            <w:rStyle w:val="Hyperlink"/>
          </w:rPr>
          <w:t>Implementation</w:t>
        </w:r>
        <w:r w:rsidR="00F10177">
          <w:rPr>
            <w:webHidden/>
          </w:rPr>
          <w:tab/>
        </w:r>
        <w:r w:rsidR="007F170C">
          <w:rPr>
            <w:webHidden/>
          </w:rPr>
          <w:fldChar w:fldCharType="begin"/>
        </w:r>
        <w:r w:rsidR="00F10177">
          <w:rPr>
            <w:webHidden/>
          </w:rPr>
          <w:instrText xml:space="preserve"> PAGEREF _Toc489141618 \h </w:instrText>
        </w:r>
        <w:r w:rsidR="007F170C">
          <w:rPr>
            <w:webHidden/>
          </w:rPr>
        </w:r>
        <w:r w:rsidR="007F170C">
          <w:rPr>
            <w:webHidden/>
          </w:rPr>
          <w:fldChar w:fldCharType="separate"/>
        </w:r>
        <w:r w:rsidR="00FD3144">
          <w:rPr>
            <w:webHidden/>
          </w:rPr>
          <w:t>21</w:t>
        </w:r>
        <w:r w:rsidR="007F170C">
          <w:rPr>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19" w:history="1">
        <w:r w:rsidR="00F10177" w:rsidRPr="00F00C65">
          <w:rPr>
            <w:rStyle w:val="Hyperlink"/>
          </w:rPr>
          <w:t>6.</w:t>
        </w:r>
        <w:r w:rsidR="00F10177">
          <w:rPr>
            <w:rFonts w:asciiTheme="minorHAnsi" w:eastAsiaTheme="minorEastAsia" w:hAnsiTheme="minorHAnsi" w:cstheme="minorBidi"/>
            <w:b w:val="0"/>
            <w:sz w:val="22"/>
            <w:szCs w:val="22"/>
          </w:rPr>
          <w:tab/>
        </w:r>
        <w:r w:rsidR="00F10177" w:rsidRPr="00F00C65">
          <w:rPr>
            <w:rStyle w:val="Hyperlink"/>
          </w:rPr>
          <w:t>Test Cases</w:t>
        </w:r>
        <w:r w:rsidR="00F10177">
          <w:rPr>
            <w:webHidden/>
          </w:rPr>
          <w:tab/>
        </w:r>
        <w:r w:rsidR="007F170C">
          <w:rPr>
            <w:webHidden/>
          </w:rPr>
          <w:fldChar w:fldCharType="begin"/>
        </w:r>
        <w:r w:rsidR="00F10177">
          <w:rPr>
            <w:webHidden/>
          </w:rPr>
          <w:instrText xml:space="preserve"> PAGEREF _Toc489141619 \h </w:instrText>
        </w:r>
        <w:r w:rsidR="007F170C">
          <w:rPr>
            <w:webHidden/>
          </w:rPr>
        </w:r>
        <w:r w:rsidR="007F170C">
          <w:rPr>
            <w:webHidden/>
          </w:rPr>
          <w:fldChar w:fldCharType="separate"/>
        </w:r>
        <w:r w:rsidR="00FD3144">
          <w:rPr>
            <w:webHidden/>
          </w:rPr>
          <w:t>23</w:t>
        </w:r>
        <w:r w:rsidR="007F170C">
          <w:rPr>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20" w:history="1">
        <w:r w:rsidR="00F10177" w:rsidRPr="00F00C65">
          <w:rPr>
            <w:rStyle w:val="Hyperlink"/>
          </w:rPr>
          <w:t>7.</w:t>
        </w:r>
        <w:r w:rsidR="00F10177">
          <w:rPr>
            <w:rFonts w:asciiTheme="minorHAnsi" w:eastAsiaTheme="minorEastAsia" w:hAnsiTheme="minorHAnsi" w:cstheme="minorBidi"/>
            <w:b w:val="0"/>
            <w:sz w:val="22"/>
            <w:szCs w:val="22"/>
          </w:rPr>
          <w:tab/>
        </w:r>
        <w:r w:rsidR="00F10177" w:rsidRPr="00F00C65">
          <w:rPr>
            <w:rStyle w:val="Hyperlink"/>
          </w:rPr>
          <w:t>Experimental Results and Analysis</w:t>
        </w:r>
        <w:r w:rsidR="00F10177">
          <w:rPr>
            <w:webHidden/>
          </w:rPr>
          <w:tab/>
        </w:r>
        <w:r w:rsidR="007F170C">
          <w:rPr>
            <w:webHidden/>
          </w:rPr>
          <w:fldChar w:fldCharType="begin"/>
        </w:r>
        <w:r w:rsidR="00F10177">
          <w:rPr>
            <w:webHidden/>
          </w:rPr>
          <w:instrText xml:space="preserve"> PAGEREF _Toc489141620 \h </w:instrText>
        </w:r>
        <w:r w:rsidR="007F170C">
          <w:rPr>
            <w:webHidden/>
          </w:rPr>
        </w:r>
        <w:r w:rsidR="007F170C">
          <w:rPr>
            <w:webHidden/>
          </w:rPr>
          <w:fldChar w:fldCharType="separate"/>
        </w:r>
        <w:r w:rsidR="00FD3144">
          <w:rPr>
            <w:webHidden/>
          </w:rPr>
          <w:t>33</w:t>
        </w:r>
        <w:r w:rsidR="007F170C">
          <w:rPr>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21" w:history="1">
        <w:r w:rsidR="00F10177" w:rsidRPr="00F00C65">
          <w:rPr>
            <w:rStyle w:val="Hyperlink"/>
            <w:noProof/>
          </w:rPr>
          <w:t>7.1.</w:t>
        </w:r>
        <w:r w:rsidR="00F10177">
          <w:rPr>
            <w:rFonts w:asciiTheme="minorHAnsi" w:eastAsiaTheme="minorEastAsia" w:hAnsiTheme="minorHAnsi" w:cstheme="minorBidi"/>
            <w:noProof/>
            <w:sz w:val="22"/>
            <w:szCs w:val="22"/>
          </w:rPr>
          <w:tab/>
        </w:r>
        <w:r w:rsidR="00F10177" w:rsidRPr="00F00C65">
          <w:rPr>
            <w:rStyle w:val="Hyperlink"/>
            <w:noProof/>
          </w:rPr>
          <w:t>Algorithmic Experimentation:</w:t>
        </w:r>
        <w:r w:rsidR="00F10177">
          <w:rPr>
            <w:noProof/>
            <w:webHidden/>
          </w:rPr>
          <w:tab/>
        </w:r>
        <w:r w:rsidR="007F170C">
          <w:rPr>
            <w:noProof/>
            <w:webHidden/>
          </w:rPr>
          <w:fldChar w:fldCharType="begin"/>
        </w:r>
        <w:r w:rsidR="00F10177">
          <w:rPr>
            <w:noProof/>
            <w:webHidden/>
          </w:rPr>
          <w:instrText xml:space="preserve"> PAGEREF _Toc489141621 \h </w:instrText>
        </w:r>
        <w:r w:rsidR="007F170C">
          <w:rPr>
            <w:noProof/>
            <w:webHidden/>
          </w:rPr>
        </w:r>
        <w:r w:rsidR="007F170C">
          <w:rPr>
            <w:noProof/>
            <w:webHidden/>
          </w:rPr>
          <w:fldChar w:fldCharType="separate"/>
        </w:r>
        <w:r w:rsidR="00FD3144">
          <w:rPr>
            <w:noProof/>
            <w:webHidden/>
          </w:rPr>
          <w:t>33</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22" w:history="1">
        <w:r w:rsidR="00F10177" w:rsidRPr="00F00C65">
          <w:rPr>
            <w:rStyle w:val="Hyperlink"/>
            <w:noProof/>
          </w:rPr>
          <w:t>7.2.</w:t>
        </w:r>
        <w:r w:rsidR="00F10177">
          <w:rPr>
            <w:rFonts w:asciiTheme="minorHAnsi" w:eastAsiaTheme="minorEastAsia" w:hAnsiTheme="minorHAnsi" w:cstheme="minorBidi"/>
            <w:noProof/>
            <w:sz w:val="22"/>
            <w:szCs w:val="22"/>
          </w:rPr>
          <w:tab/>
        </w:r>
        <w:r w:rsidR="00F10177" w:rsidRPr="00F00C65">
          <w:rPr>
            <w:rStyle w:val="Hyperlink"/>
            <w:noProof/>
          </w:rPr>
          <w:t>Hardware Level Experimentation:</w:t>
        </w:r>
        <w:r w:rsidR="00F10177">
          <w:rPr>
            <w:noProof/>
            <w:webHidden/>
          </w:rPr>
          <w:tab/>
        </w:r>
        <w:r w:rsidR="007F170C">
          <w:rPr>
            <w:noProof/>
            <w:webHidden/>
          </w:rPr>
          <w:fldChar w:fldCharType="begin"/>
        </w:r>
        <w:r w:rsidR="00F10177">
          <w:rPr>
            <w:noProof/>
            <w:webHidden/>
          </w:rPr>
          <w:instrText xml:space="preserve"> PAGEREF _Toc489141622 \h </w:instrText>
        </w:r>
        <w:r w:rsidR="007F170C">
          <w:rPr>
            <w:noProof/>
            <w:webHidden/>
          </w:rPr>
        </w:r>
        <w:r w:rsidR="007F170C">
          <w:rPr>
            <w:noProof/>
            <w:webHidden/>
          </w:rPr>
          <w:fldChar w:fldCharType="separate"/>
        </w:r>
        <w:r w:rsidR="00FD3144">
          <w:rPr>
            <w:noProof/>
            <w:webHidden/>
          </w:rPr>
          <w:t>33</w:t>
        </w:r>
        <w:r w:rsidR="007F170C">
          <w:rPr>
            <w:noProof/>
            <w:webHidden/>
          </w:rPr>
          <w:fldChar w:fldCharType="end"/>
        </w:r>
      </w:hyperlink>
    </w:p>
    <w:p w:rsidR="00F10177" w:rsidRDefault="00624276">
      <w:pPr>
        <w:pStyle w:val="TOC2"/>
        <w:tabs>
          <w:tab w:val="left" w:pos="880"/>
          <w:tab w:val="right" w:leader="dot" w:pos="9019"/>
        </w:tabs>
        <w:rPr>
          <w:rFonts w:asciiTheme="minorHAnsi" w:eastAsiaTheme="minorEastAsia" w:hAnsiTheme="minorHAnsi" w:cstheme="minorBidi"/>
          <w:noProof/>
          <w:sz w:val="22"/>
          <w:szCs w:val="22"/>
        </w:rPr>
      </w:pPr>
      <w:hyperlink w:anchor="_Toc489141623" w:history="1">
        <w:r w:rsidR="00F10177" w:rsidRPr="00F00C65">
          <w:rPr>
            <w:rStyle w:val="Hyperlink"/>
            <w:noProof/>
          </w:rPr>
          <w:t>7.3.</w:t>
        </w:r>
        <w:r w:rsidR="00F10177">
          <w:rPr>
            <w:rFonts w:asciiTheme="minorHAnsi" w:eastAsiaTheme="minorEastAsia" w:hAnsiTheme="minorHAnsi" w:cstheme="minorBidi"/>
            <w:noProof/>
            <w:sz w:val="22"/>
            <w:szCs w:val="22"/>
          </w:rPr>
          <w:tab/>
        </w:r>
        <w:r w:rsidR="00F10177" w:rsidRPr="00F00C65">
          <w:rPr>
            <w:rStyle w:val="Hyperlink"/>
            <w:noProof/>
          </w:rPr>
          <w:t>Experimentation Results:</w:t>
        </w:r>
        <w:r w:rsidR="00F10177">
          <w:rPr>
            <w:noProof/>
            <w:webHidden/>
          </w:rPr>
          <w:tab/>
        </w:r>
        <w:r w:rsidR="007F170C">
          <w:rPr>
            <w:noProof/>
            <w:webHidden/>
          </w:rPr>
          <w:fldChar w:fldCharType="begin"/>
        </w:r>
        <w:r w:rsidR="00F10177">
          <w:rPr>
            <w:noProof/>
            <w:webHidden/>
          </w:rPr>
          <w:instrText xml:space="preserve"> PAGEREF _Toc489141623 \h </w:instrText>
        </w:r>
        <w:r w:rsidR="007F170C">
          <w:rPr>
            <w:noProof/>
            <w:webHidden/>
          </w:rPr>
        </w:r>
        <w:r w:rsidR="007F170C">
          <w:rPr>
            <w:noProof/>
            <w:webHidden/>
          </w:rPr>
          <w:fldChar w:fldCharType="separate"/>
        </w:r>
        <w:r w:rsidR="00FD3144">
          <w:rPr>
            <w:noProof/>
            <w:webHidden/>
          </w:rPr>
          <w:t>33</w:t>
        </w:r>
        <w:r w:rsidR="007F170C">
          <w:rPr>
            <w:noProof/>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24" w:history="1">
        <w:r w:rsidR="00F10177" w:rsidRPr="00F00C65">
          <w:rPr>
            <w:rStyle w:val="Hyperlink"/>
          </w:rPr>
          <w:t>8.</w:t>
        </w:r>
        <w:r w:rsidR="00F10177">
          <w:rPr>
            <w:rFonts w:asciiTheme="minorHAnsi" w:eastAsiaTheme="minorEastAsia" w:hAnsiTheme="minorHAnsi" w:cstheme="minorBidi"/>
            <w:b w:val="0"/>
            <w:sz w:val="22"/>
            <w:szCs w:val="22"/>
          </w:rPr>
          <w:tab/>
        </w:r>
        <w:r w:rsidR="002B189F">
          <w:rPr>
            <w:rStyle w:val="Hyperlink"/>
          </w:rPr>
          <w:t>Conclusion</w:t>
        </w:r>
        <w:r w:rsidR="00F10177">
          <w:rPr>
            <w:webHidden/>
          </w:rPr>
          <w:tab/>
        </w:r>
        <w:r w:rsidR="007F170C">
          <w:rPr>
            <w:webHidden/>
          </w:rPr>
          <w:fldChar w:fldCharType="begin"/>
        </w:r>
        <w:r w:rsidR="00F10177">
          <w:rPr>
            <w:webHidden/>
          </w:rPr>
          <w:instrText xml:space="preserve"> PAGEREF _Toc489141624 \h </w:instrText>
        </w:r>
        <w:r w:rsidR="007F170C">
          <w:rPr>
            <w:webHidden/>
          </w:rPr>
        </w:r>
        <w:r w:rsidR="007F170C">
          <w:rPr>
            <w:webHidden/>
          </w:rPr>
          <w:fldChar w:fldCharType="separate"/>
        </w:r>
        <w:r w:rsidR="00FD3144">
          <w:rPr>
            <w:webHidden/>
          </w:rPr>
          <w:t>35</w:t>
        </w:r>
        <w:r w:rsidR="007F170C">
          <w:rPr>
            <w:webHidden/>
          </w:rPr>
          <w:fldChar w:fldCharType="end"/>
        </w:r>
      </w:hyperlink>
    </w:p>
    <w:p w:rsidR="00F10177" w:rsidRDefault="00624276">
      <w:pPr>
        <w:pStyle w:val="TOC1"/>
        <w:tabs>
          <w:tab w:val="left" w:pos="480"/>
        </w:tabs>
        <w:rPr>
          <w:rFonts w:asciiTheme="minorHAnsi" w:eastAsiaTheme="minorEastAsia" w:hAnsiTheme="minorHAnsi" w:cstheme="minorBidi"/>
          <w:b w:val="0"/>
          <w:sz w:val="22"/>
          <w:szCs w:val="22"/>
        </w:rPr>
      </w:pPr>
      <w:hyperlink w:anchor="_Toc489141625" w:history="1">
        <w:r w:rsidR="00F10177" w:rsidRPr="00F00C65">
          <w:rPr>
            <w:rStyle w:val="Hyperlink"/>
          </w:rPr>
          <w:t>9.</w:t>
        </w:r>
        <w:r w:rsidR="00F10177">
          <w:rPr>
            <w:rFonts w:asciiTheme="minorHAnsi" w:eastAsiaTheme="minorEastAsia" w:hAnsiTheme="minorHAnsi" w:cstheme="minorBidi"/>
            <w:b w:val="0"/>
            <w:sz w:val="22"/>
            <w:szCs w:val="22"/>
          </w:rPr>
          <w:tab/>
        </w:r>
        <w:r w:rsidR="00F10177" w:rsidRPr="00F00C65">
          <w:rPr>
            <w:rStyle w:val="Hyperlink"/>
          </w:rPr>
          <w:t>References</w:t>
        </w:r>
        <w:r w:rsidR="00F10177">
          <w:rPr>
            <w:webHidden/>
          </w:rPr>
          <w:tab/>
        </w:r>
        <w:r w:rsidR="007F170C">
          <w:rPr>
            <w:webHidden/>
          </w:rPr>
          <w:fldChar w:fldCharType="begin"/>
        </w:r>
        <w:r w:rsidR="00F10177">
          <w:rPr>
            <w:webHidden/>
          </w:rPr>
          <w:instrText xml:space="preserve"> PAGEREF _Toc489141625 \h </w:instrText>
        </w:r>
        <w:r w:rsidR="007F170C">
          <w:rPr>
            <w:webHidden/>
          </w:rPr>
        </w:r>
        <w:r w:rsidR="007F170C">
          <w:rPr>
            <w:webHidden/>
          </w:rPr>
          <w:fldChar w:fldCharType="separate"/>
        </w:r>
        <w:r w:rsidR="00FD3144">
          <w:rPr>
            <w:webHidden/>
          </w:rPr>
          <w:t>36</w:t>
        </w:r>
        <w:r w:rsidR="007F170C">
          <w:rPr>
            <w:webHidden/>
          </w:rPr>
          <w:fldChar w:fldCharType="end"/>
        </w:r>
      </w:hyperlink>
    </w:p>
    <w:p w:rsidR="00CD7A9C" w:rsidRDefault="007F170C">
      <w:pPr>
        <w:rPr>
          <w:rFonts w:ascii="Arial" w:hAnsi="Arial" w:cs="Arial"/>
          <w:sz w:val="28"/>
          <w:szCs w:val="28"/>
        </w:rPr>
      </w:pPr>
      <w:r>
        <w:rPr>
          <w:rFonts w:ascii="Arial" w:hAnsi="Arial" w:cs="Arial"/>
          <w:sz w:val="28"/>
          <w:szCs w:val="28"/>
        </w:rPr>
        <w:fldChar w:fldCharType="end"/>
      </w: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Default="0054116D">
      <w:pPr>
        <w:rPr>
          <w:rFonts w:ascii="Arial" w:hAnsi="Arial" w:cs="Arial"/>
          <w:sz w:val="28"/>
          <w:szCs w:val="28"/>
        </w:rPr>
      </w:pPr>
    </w:p>
    <w:p w:rsidR="0054116D" w:rsidRPr="008A3235" w:rsidRDefault="0054116D" w:rsidP="0054116D">
      <w:pPr>
        <w:pStyle w:val="Subtitle"/>
        <w:jc w:val="left"/>
      </w:pPr>
    </w:p>
    <w:p w:rsidR="00DC50CC" w:rsidRDefault="00DC50CC">
      <w:pPr>
        <w:rPr>
          <w:rFonts w:ascii="Arial" w:hAnsi="Arial" w:cs="Arial"/>
          <w:b/>
          <w:sz w:val="28"/>
        </w:rPr>
      </w:pPr>
      <w:r>
        <w:br w:type="page"/>
      </w:r>
    </w:p>
    <w:p w:rsidR="0054116D" w:rsidRDefault="0054116D" w:rsidP="0054116D">
      <w:pPr>
        <w:pStyle w:val="Subtitle"/>
      </w:pPr>
      <w:r w:rsidRPr="001D176E">
        <w:lastRenderedPageBreak/>
        <w:t>List of Figures</w:t>
      </w:r>
    </w:p>
    <w:p w:rsidR="002B4D98" w:rsidRPr="002B4D98" w:rsidRDefault="002B4D98" w:rsidP="0054116D">
      <w:pPr>
        <w:pStyle w:val="Sub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4"/>
        <w:gridCol w:w="653"/>
      </w:tblGrid>
      <w:tr w:rsidR="0054116D" w:rsidRPr="008A3235" w:rsidTr="00CC4D1D">
        <w:trPr>
          <w:trHeight w:val="260"/>
        </w:trPr>
        <w:tc>
          <w:tcPr>
            <w:tcW w:w="8224" w:type="dxa"/>
          </w:tcPr>
          <w:p w:rsidR="0054116D" w:rsidRPr="008A3235" w:rsidRDefault="00A74B22" w:rsidP="006C0DB1">
            <w:r>
              <w:t xml:space="preserve">Fig 2.1: </w:t>
            </w:r>
            <w:r w:rsidR="001D176E" w:rsidRPr="001D176E">
              <w:t>Framework of Home Remote Automation System Based on Smartphone</w:t>
            </w:r>
          </w:p>
        </w:tc>
        <w:tc>
          <w:tcPr>
            <w:tcW w:w="653" w:type="dxa"/>
          </w:tcPr>
          <w:p w:rsidR="0054116D" w:rsidRPr="008A3235" w:rsidRDefault="00FD3144" w:rsidP="006C0DB1">
            <w:r>
              <w:t>9</w:t>
            </w:r>
          </w:p>
        </w:tc>
      </w:tr>
      <w:tr w:rsidR="00740949" w:rsidRPr="008A3235" w:rsidTr="00CC4D1D">
        <w:trPr>
          <w:trHeight w:val="275"/>
        </w:trPr>
        <w:tc>
          <w:tcPr>
            <w:tcW w:w="8224" w:type="dxa"/>
          </w:tcPr>
          <w:p w:rsidR="00740949" w:rsidRPr="008A3235" w:rsidRDefault="00740949" w:rsidP="00740949">
            <w:pPr>
              <w:tabs>
                <w:tab w:val="left" w:pos="3360"/>
              </w:tabs>
            </w:pPr>
            <w:r w:rsidRPr="001D176E">
              <w:t>Fig 2.2</w:t>
            </w:r>
            <w:r w:rsidR="00A74B22">
              <w:t>:</w:t>
            </w:r>
            <w:r w:rsidRPr="001D176E">
              <w:t xml:space="preserve"> Model of User Input </w:t>
            </w:r>
            <w:r>
              <w:tab/>
            </w:r>
          </w:p>
        </w:tc>
        <w:tc>
          <w:tcPr>
            <w:tcW w:w="653" w:type="dxa"/>
          </w:tcPr>
          <w:p w:rsidR="00740949" w:rsidRDefault="00FD3144" w:rsidP="00740949">
            <w:r>
              <w:t>10</w:t>
            </w:r>
          </w:p>
        </w:tc>
      </w:tr>
      <w:tr w:rsidR="00740949" w:rsidRPr="008A3235" w:rsidTr="00CC4D1D">
        <w:trPr>
          <w:trHeight w:val="260"/>
        </w:trPr>
        <w:tc>
          <w:tcPr>
            <w:tcW w:w="8224" w:type="dxa"/>
          </w:tcPr>
          <w:p w:rsidR="00740949" w:rsidRPr="008A3235" w:rsidRDefault="00740949" w:rsidP="00740949">
            <w:r w:rsidRPr="001D176E">
              <w:t>Fig 2.2.2 Logic Diagram of Thread Algorithm</w:t>
            </w:r>
          </w:p>
        </w:tc>
        <w:tc>
          <w:tcPr>
            <w:tcW w:w="653" w:type="dxa"/>
          </w:tcPr>
          <w:p w:rsidR="00740949" w:rsidRPr="008A3235" w:rsidRDefault="00FD3144" w:rsidP="00740949">
            <w:r>
              <w:t>11</w:t>
            </w:r>
          </w:p>
        </w:tc>
      </w:tr>
      <w:tr w:rsidR="00740949" w:rsidRPr="008A3235" w:rsidTr="00CC4D1D">
        <w:trPr>
          <w:trHeight w:val="275"/>
        </w:trPr>
        <w:tc>
          <w:tcPr>
            <w:tcW w:w="8224" w:type="dxa"/>
          </w:tcPr>
          <w:p w:rsidR="00740949" w:rsidRPr="001D176E" w:rsidRDefault="00740949" w:rsidP="00740949">
            <w:r w:rsidRPr="00D80B6F">
              <w:t>Fig 3.6.1: General Framework</w:t>
            </w:r>
          </w:p>
        </w:tc>
        <w:tc>
          <w:tcPr>
            <w:tcW w:w="653" w:type="dxa"/>
          </w:tcPr>
          <w:p w:rsidR="00740949" w:rsidRDefault="00FD3144" w:rsidP="00740949">
            <w:r>
              <w:t>16</w:t>
            </w:r>
          </w:p>
        </w:tc>
      </w:tr>
      <w:tr w:rsidR="00740949" w:rsidRPr="008A3235" w:rsidTr="00CC4D1D">
        <w:trPr>
          <w:trHeight w:val="260"/>
        </w:trPr>
        <w:tc>
          <w:tcPr>
            <w:tcW w:w="8224" w:type="dxa"/>
          </w:tcPr>
          <w:p w:rsidR="00740949" w:rsidRPr="008A3235" w:rsidRDefault="00740949" w:rsidP="00740949">
            <w:r w:rsidRPr="001D176E">
              <w:t>Fig 3.6.2: Complete System Architecture</w:t>
            </w:r>
          </w:p>
        </w:tc>
        <w:tc>
          <w:tcPr>
            <w:tcW w:w="653" w:type="dxa"/>
          </w:tcPr>
          <w:p w:rsidR="00740949" w:rsidRPr="008A3235" w:rsidRDefault="00FD3144" w:rsidP="00740949">
            <w:r>
              <w:t>17</w:t>
            </w:r>
          </w:p>
        </w:tc>
      </w:tr>
      <w:tr w:rsidR="00740949" w:rsidRPr="008A3235" w:rsidTr="00CC4D1D">
        <w:trPr>
          <w:trHeight w:val="260"/>
        </w:trPr>
        <w:tc>
          <w:tcPr>
            <w:tcW w:w="8224" w:type="dxa"/>
          </w:tcPr>
          <w:p w:rsidR="00740949" w:rsidRPr="008A3235" w:rsidRDefault="00740949" w:rsidP="00740949">
            <w:r w:rsidRPr="001D176E">
              <w:t>Fig 3.6.3: General Component Diagram</w:t>
            </w:r>
          </w:p>
        </w:tc>
        <w:tc>
          <w:tcPr>
            <w:tcW w:w="653" w:type="dxa"/>
          </w:tcPr>
          <w:p w:rsidR="00740949" w:rsidRPr="008A3235" w:rsidRDefault="00FD3144" w:rsidP="00740949">
            <w:r>
              <w:t>17</w:t>
            </w:r>
          </w:p>
        </w:tc>
      </w:tr>
      <w:tr w:rsidR="00740949" w:rsidRPr="008A3235" w:rsidTr="00CC4D1D">
        <w:trPr>
          <w:trHeight w:val="275"/>
        </w:trPr>
        <w:tc>
          <w:tcPr>
            <w:tcW w:w="8224" w:type="dxa"/>
          </w:tcPr>
          <w:p w:rsidR="00740949" w:rsidRPr="008A3235" w:rsidRDefault="00740949" w:rsidP="00740949">
            <w:r w:rsidRPr="001D176E">
              <w:t>Fig 3.6.3.1: Client Component</w:t>
            </w:r>
          </w:p>
        </w:tc>
        <w:tc>
          <w:tcPr>
            <w:tcW w:w="653" w:type="dxa"/>
          </w:tcPr>
          <w:p w:rsidR="00740949" w:rsidRPr="008A3235" w:rsidRDefault="00FD3144" w:rsidP="00740949">
            <w:r>
              <w:t>18</w:t>
            </w:r>
          </w:p>
        </w:tc>
      </w:tr>
      <w:tr w:rsidR="00740949" w:rsidRPr="008A3235" w:rsidTr="00CC4D1D">
        <w:trPr>
          <w:trHeight w:val="260"/>
        </w:trPr>
        <w:tc>
          <w:tcPr>
            <w:tcW w:w="8224" w:type="dxa"/>
          </w:tcPr>
          <w:p w:rsidR="00740949" w:rsidRDefault="00740949" w:rsidP="00740949">
            <w:r w:rsidRPr="00692683">
              <w:t>Fig 3.6.3.2: Hub Component</w:t>
            </w:r>
          </w:p>
        </w:tc>
        <w:tc>
          <w:tcPr>
            <w:tcW w:w="653" w:type="dxa"/>
          </w:tcPr>
          <w:p w:rsidR="00740949" w:rsidRPr="008A3235" w:rsidRDefault="00FD3144" w:rsidP="00740949">
            <w:r>
              <w:t>18</w:t>
            </w:r>
          </w:p>
        </w:tc>
      </w:tr>
      <w:tr w:rsidR="00740949" w:rsidRPr="008A3235" w:rsidTr="00CC4D1D">
        <w:trPr>
          <w:trHeight w:val="275"/>
        </w:trPr>
        <w:tc>
          <w:tcPr>
            <w:tcW w:w="8224" w:type="dxa"/>
          </w:tcPr>
          <w:p w:rsidR="00740949" w:rsidRDefault="00740949" w:rsidP="00740949">
            <w:r w:rsidRPr="00692683">
              <w:t>Fig 3.6.3.3: Cloud Database Component</w:t>
            </w:r>
          </w:p>
        </w:tc>
        <w:tc>
          <w:tcPr>
            <w:tcW w:w="653" w:type="dxa"/>
          </w:tcPr>
          <w:p w:rsidR="00740949" w:rsidRPr="008A3235" w:rsidRDefault="00FD3144" w:rsidP="00740949">
            <w:r>
              <w:t>19</w:t>
            </w:r>
          </w:p>
        </w:tc>
      </w:tr>
      <w:tr w:rsidR="00740949" w:rsidRPr="008A3235" w:rsidTr="00CC4D1D">
        <w:trPr>
          <w:trHeight w:val="260"/>
        </w:trPr>
        <w:tc>
          <w:tcPr>
            <w:tcW w:w="8224" w:type="dxa"/>
          </w:tcPr>
          <w:p w:rsidR="00740949" w:rsidRDefault="00740949" w:rsidP="00740949">
            <w:r w:rsidRPr="00692683">
              <w:t>Fig 4.1: Basic Level Prototype for LED Control</w:t>
            </w:r>
          </w:p>
        </w:tc>
        <w:tc>
          <w:tcPr>
            <w:tcW w:w="653" w:type="dxa"/>
          </w:tcPr>
          <w:p w:rsidR="00740949" w:rsidRPr="008A3235" w:rsidRDefault="00FD3144" w:rsidP="00740949">
            <w:r>
              <w:t>20</w:t>
            </w:r>
          </w:p>
        </w:tc>
      </w:tr>
      <w:tr w:rsidR="00740949" w:rsidRPr="008A3235" w:rsidTr="00CC4D1D">
        <w:trPr>
          <w:trHeight w:val="260"/>
        </w:trPr>
        <w:tc>
          <w:tcPr>
            <w:tcW w:w="8224" w:type="dxa"/>
          </w:tcPr>
          <w:p w:rsidR="00740949" w:rsidRDefault="00740949" w:rsidP="00740949">
            <w:r w:rsidRPr="00692683">
              <w:t>Fig 5.1: Before Input Voice Command</w:t>
            </w:r>
          </w:p>
        </w:tc>
        <w:tc>
          <w:tcPr>
            <w:tcW w:w="653" w:type="dxa"/>
          </w:tcPr>
          <w:p w:rsidR="00740949" w:rsidRPr="008A3235" w:rsidRDefault="00FD3144" w:rsidP="00740949">
            <w:r>
              <w:t>34</w:t>
            </w:r>
          </w:p>
        </w:tc>
      </w:tr>
      <w:tr w:rsidR="001833FC" w:rsidRPr="008A3235" w:rsidTr="00CC4D1D">
        <w:trPr>
          <w:trHeight w:val="319"/>
        </w:trPr>
        <w:tc>
          <w:tcPr>
            <w:tcW w:w="8224" w:type="dxa"/>
          </w:tcPr>
          <w:p w:rsidR="001833FC" w:rsidRDefault="001833FC" w:rsidP="001833FC">
            <w:r w:rsidRPr="00692683">
              <w:t>Fig 5.2: After Input Voice Command</w:t>
            </w:r>
          </w:p>
          <w:p w:rsidR="001833FC" w:rsidRDefault="001833FC" w:rsidP="001833FC"/>
          <w:p w:rsidR="00ED6B28" w:rsidRDefault="00ED6B28" w:rsidP="001833FC"/>
          <w:p w:rsidR="0027388D" w:rsidRDefault="0027388D" w:rsidP="001833FC"/>
          <w:p w:rsidR="0027388D" w:rsidRDefault="0027388D" w:rsidP="001833FC"/>
          <w:p w:rsidR="00ED6B28" w:rsidRDefault="00ED6B28" w:rsidP="001833FC"/>
        </w:tc>
        <w:tc>
          <w:tcPr>
            <w:tcW w:w="653" w:type="dxa"/>
          </w:tcPr>
          <w:p w:rsidR="001833FC" w:rsidRDefault="00FD3144" w:rsidP="001833FC">
            <w:r>
              <w:t>34</w:t>
            </w:r>
          </w:p>
          <w:p w:rsidR="001833FC" w:rsidRPr="008A3235" w:rsidRDefault="001833FC" w:rsidP="001833FC"/>
        </w:tc>
      </w:tr>
    </w:tbl>
    <w:p w:rsidR="006D4AE3" w:rsidRDefault="006D4AE3" w:rsidP="00AC4A0F">
      <w:pPr>
        <w:pStyle w:val="Subtitle"/>
      </w:pPr>
    </w:p>
    <w:p w:rsidR="006D4AE3" w:rsidRDefault="006D4AE3" w:rsidP="006D4AE3">
      <w:pPr>
        <w:rPr>
          <w:rFonts w:ascii="Arial" w:hAnsi="Arial" w:cs="Arial"/>
          <w:sz w:val="28"/>
        </w:rPr>
      </w:pPr>
      <w:r>
        <w:br w:type="page"/>
      </w:r>
    </w:p>
    <w:p w:rsidR="00AC4A0F" w:rsidRDefault="00AC4A0F" w:rsidP="00AC4A0F">
      <w:pPr>
        <w:pStyle w:val="Subtitle"/>
      </w:pPr>
      <w:r>
        <w:lastRenderedPageBreak/>
        <w:t>List of Tables</w:t>
      </w:r>
    </w:p>
    <w:p w:rsidR="00AC4A0F" w:rsidRPr="002B4D98" w:rsidRDefault="00AC4A0F" w:rsidP="00AC4A0F">
      <w:pPr>
        <w:pStyle w:val="Sub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4"/>
        <w:gridCol w:w="653"/>
      </w:tblGrid>
      <w:tr w:rsidR="00AC4A0F" w:rsidRPr="008A3235" w:rsidTr="00202DAC">
        <w:trPr>
          <w:trHeight w:val="260"/>
        </w:trPr>
        <w:tc>
          <w:tcPr>
            <w:tcW w:w="8224" w:type="dxa"/>
          </w:tcPr>
          <w:p w:rsidR="00AC4A0F" w:rsidRPr="008A3235" w:rsidRDefault="00EF40E1" w:rsidP="002C0D50">
            <w:r>
              <w:t xml:space="preserve">Fig </w:t>
            </w:r>
            <w:r w:rsidR="0027388D">
              <w:t>5.</w:t>
            </w:r>
            <w:r w:rsidR="00AC4A0F" w:rsidRPr="001D176E">
              <w:t>1</w:t>
            </w:r>
            <w:r w:rsidR="00E44D25">
              <w:t>:</w:t>
            </w:r>
            <w:r w:rsidR="002C0D50">
              <w:t>Create Profile</w:t>
            </w:r>
          </w:p>
        </w:tc>
        <w:tc>
          <w:tcPr>
            <w:tcW w:w="653" w:type="dxa"/>
          </w:tcPr>
          <w:p w:rsidR="00AC4A0F" w:rsidRPr="008A3235" w:rsidRDefault="00DF6213" w:rsidP="00202DAC">
            <w:r>
              <w:t>2</w:t>
            </w:r>
            <w:r w:rsidR="00FD3144">
              <w:t>3</w:t>
            </w:r>
          </w:p>
        </w:tc>
      </w:tr>
      <w:tr w:rsidR="00AC4A0F" w:rsidRPr="008A3235" w:rsidTr="00202DAC">
        <w:trPr>
          <w:trHeight w:val="275"/>
        </w:trPr>
        <w:tc>
          <w:tcPr>
            <w:tcW w:w="8224" w:type="dxa"/>
          </w:tcPr>
          <w:p w:rsidR="00AC4A0F" w:rsidRPr="008A3235" w:rsidRDefault="00ED6B28" w:rsidP="00202DAC">
            <w:pPr>
              <w:tabs>
                <w:tab w:val="left" w:pos="3360"/>
              </w:tabs>
            </w:pPr>
            <w:r>
              <w:t xml:space="preserve">Fig </w:t>
            </w:r>
            <w:r w:rsidR="0027388D">
              <w:t>5.</w:t>
            </w:r>
            <w:r>
              <w:t>2</w:t>
            </w:r>
            <w:r w:rsidR="00E44D25">
              <w:t>:</w:t>
            </w:r>
            <w:r w:rsidR="002C0D50">
              <w:t xml:space="preserve"> Log into Profile</w:t>
            </w:r>
            <w:r w:rsidR="00AC4A0F">
              <w:tab/>
            </w:r>
          </w:p>
        </w:tc>
        <w:tc>
          <w:tcPr>
            <w:tcW w:w="653" w:type="dxa"/>
          </w:tcPr>
          <w:p w:rsidR="00AC4A0F" w:rsidRDefault="00FD3144" w:rsidP="00202DAC">
            <w:r>
              <w:t>24</w:t>
            </w:r>
          </w:p>
        </w:tc>
      </w:tr>
      <w:tr w:rsidR="00AC4A0F" w:rsidRPr="008A3235" w:rsidTr="00202DAC">
        <w:trPr>
          <w:trHeight w:val="260"/>
        </w:trPr>
        <w:tc>
          <w:tcPr>
            <w:tcW w:w="8224" w:type="dxa"/>
          </w:tcPr>
          <w:p w:rsidR="00AC4A0F" w:rsidRPr="008A3235" w:rsidRDefault="00ED6B28" w:rsidP="00202DAC">
            <w:r>
              <w:t xml:space="preserve">Fig </w:t>
            </w:r>
            <w:r w:rsidR="0027388D">
              <w:t>5.</w:t>
            </w:r>
            <w:r>
              <w:t>3</w:t>
            </w:r>
            <w:r w:rsidR="00E44D25">
              <w:t>:</w:t>
            </w:r>
            <w:r w:rsidR="002C0D50">
              <w:t xml:space="preserve"> Add a Room</w:t>
            </w:r>
          </w:p>
        </w:tc>
        <w:tc>
          <w:tcPr>
            <w:tcW w:w="653" w:type="dxa"/>
          </w:tcPr>
          <w:p w:rsidR="00AC4A0F" w:rsidRPr="008A3235" w:rsidRDefault="00FD3144" w:rsidP="00202DAC">
            <w:r>
              <w:t>25</w:t>
            </w:r>
          </w:p>
        </w:tc>
      </w:tr>
      <w:tr w:rsidR="00AC4A0F" w:rsidRPr="008A3235" w:rsidTr="00202DAC">
        <w:trPr>
          <w:trHeight w:val="275"/>
        </w:trPr>
        <w:tc>
          <w:tcPr>
            <w:tcW w:w="8224" w:type="dxa"/>
          </w:tcPr>
          <w:p w:rsidR="00AC4A0F" w:rsidRPr="001D176E" w:rsidRDefault="00ED6B28" w:rsidP="00202DAC">
            <w:r>
              <w:t xml:space="preserve">Fig </w:t>
            </w:r>
            <w:r w:rsidR="0027388D">
              <w:t>5.</w:t>
            </w:r>
            <w:r>
              <w:t>4</w:t>
            </w:r>
            <w:r w:rsidR="002C0D50">
              <w:t>: Add a Device</w:t>
            </w:r>
          </w:p>
        </w:tc>
        <w:tc>
          <w:tcPr>
            <w:tcW w:w="653" w:type="dxa"/>
          </w:tcPr>
          <w:p w:rsidR="00AC4A0F" w:rsidRDefault="00FD3144" w:rsidP="00202DAC">
            <w:r>
              <w:t>26</w:t>
            </w:r>
          </w:p>
        </w:tc>
      </w:tr>
      <w:tr w:rsidR="00AC4A0F" w:rsidRPr="008A3235" w:rsidTr="00202DAC">
        <w:trPr>
          <w:trHeight w:val="260"/>
        </w:trPr>
        <w:tc>
          <w:tcPr>
            <w:tcW w:w="8224" w:type="dxa"/>
          </w:tcPr>
          <w:p w:rsidR="00AC4A0F" w:rsidRPr="008A3235" w:rsidRDefault="00ED6B28" w:rsidP="00202DAC">
            <w:r>
              <w:t xml:space="preserve">Fig </w:t>
            </w:r>
            <w:r w:rsidR="0027388D">
              <w:t>5.</w:t>
            </w:r>
            <w:r>
              <w:t>5</w:t>
            </w:r>
            <w:r w:rsidR="002C0D50">
              <w:t>: Configure Bluetooth</w:t>
            </w:r>
          </w:p>
        </w:tc>
        <w:tc>
          <w:tcPr>
            <w:tcW w:w="653" w:type="dxa"/>
          </w:tcPr>
          <w:p w:rsidR="00AC4A0F" w:rsidRPr="008A3235" w:rsidRDefault="00FD3144" w:rsidP="00202DAC">
            <w:r>
              <w:t>27</w:t>
            </w:r>
          </w:p>
        </w:tc>
      </w:tr>
      <w:tr w:rsidR="00AC4A0F" w:rsidRPr="008A3235" w:rsidTr="00202DAC">
        <w:trPr>
          <w:trHeight w:val="260"/>
        </w:trPr>
        <w:tc>
          <w:tcPr>
            <w:tcW w:w="8224" w:type="dxa"/>
          </w:tcPr>
          <w:p w:rsidR="00AC4A0F" w:rsidRPr="008A3235" w:rsidRDefault="00ED6B28" w:rsidP="00202DAC">
            <w:r>
              <w:t xml:space="preserve">Fig </w:t>
            </w:r>
            <w:r w:rsidR="0027388D">
              <w:t>5.</w:t>
            </w:r>
            <w:r>
              <w:t>6</w:t>
            </w:r>
            <w:r w:rsidR="002C0D50">
              <w:t>: Enter Command via Buttons</w:t>
            </w:r>
          </w:p>
        </w:tc>
        <w:tc>
          <w:tcPr>
            <w:tcW w:w="653" w:type="dxa"/>
          </w:tcPr>
          <w:p w:rsidR="00AC4A0F" w:rsidRPr="008A3235" w:rsidRDefault="00FD3144" w:rsidP="00202DAC">
            <w:r>
              <w:t>28</w:t>
            </w:r>
          </w:p>
        </w:tc>
      </w:tr>
      <w:tr w:rsidR="00AC4A0F" w:rsidRPr="008A3235" w:rsidTr="00202DAC">
        <w:trPr>
          <w:trHeight w:val="275"/>
        </w:trPr>
        <w:tc>
          <w:tcPr>
            <w:tcW w:w="8224" w:type="dxa"/>
          </w:tcPr>
          <w:p w:rsidR="00AC4A0F" w:rsidRPr="008A3235" w:rsidRDefault="00ED6B28" w:rsidP="00202DAC">
            <w:r>
              <w:t xml:space="preserve">Fig </w:t>
            </w:r>
            <w:r w:rsidR="0027388D">
              <w:t>5.</w:t>
            </w:r>
            <w:r>
              <w:t>7</w:t>
            </w:r>
            <w:r w:rsidR="002C0D50">
              <w:t>: Enter Command via Voice</w:t>
            </w:r>
          </w:p>
        </w:tc>
        <w:tc>
          <w:tcPr>
            <w:tcW w:w="653" w:type="dxa"/>
          </w:tcPr>
          <w:p w:rsidR="00AC4A0F" w:rsidRPr="008A3235" w:rsidRDefault="00FD3144" w:rsidP="00202DAC">
            <w:r>
              <w:t>29</w:t>
            </w:r>
          </w:p>
        </w:tc>
      </w:tr>
      <w:tr w:rsidR="00AC4A0F" w:rsidRPr="008A3235" w:rsidTr="00202DAC">
        <w:trPr>
          <w:trHeight w:val="260"/>
        </w:trPr>
        <w:tc>
          <w:tcPr>
            <w:tcW w:w="8224" w:type="dxa"/>
          </w:tcPr>
          <w:p w:rsidR="00AC4A0F" w:rsidRDefault="00ED6B28" w:rsidP="00202DAC">
            <w:r>
              <w:t xml:space="preserve">Fig </w:t>
            </w:r>
            <w:r w:rsidR="0027388D">
              <w:t>5.</w:t>
            </w:r>
            <w:r>
              <w:t>8</w:t>
            </w:r>
            <w:r w:rsidR="002C0D50">
              <w:t>: Receive Visual Feedback</w:t>
            </w:r>
          </w:p>
        </w:tc>
        <w:tc>
          <w:tcPr>
            <w:tcW w:w="653" w:type="dxa"/>
          </w:tcPr>
          <w:p w:rsidR="00AC4A0F" w:rsidRPr="008A3235" w:rsidRDefault="00FD3144" w:rsidP="00202DAC">
            <w:r>
              <w:t>30</w:t>
            </w:r>
          </w:p>
        </w:tc>
      </w:tr>
      <w:tr w:rsidR="00AC4A0F" w:rsidRPr="008A3235" w:rsidTr="00202DAC">
        <w:trPr>
          <w:trHeight w:val="275"/>
        </w:trPr>
        <w:tc>
          <w:tcPr>
            <w:tcW w:w="8224" w:type="dxa"/>
          </w:tcPr>
          <w:p w:rsidR="00AC4A0F" w:rsidRDefault="00ED6B28" w:rsidP="00202DAC">
            <w:r>
              <w:t xml:space="preserve">Fig </w:t>
            </w:r>
            <w:r w:rsidR="0027388D">
              <w:t>5.</w:t>
            </w:r>
            <w:r>
              <w:t>9</w:t>
            </w:r>
            <w:r w:rsidR="002C0D50">
              <w:t>: Receive Current Feedback</w:t>
            </w:r>
          </w:p>
        </w:tc>
        <w:tc>
          <w:tcPr>
            <w:tcW w:w="653" w:type="dxa"/>
          </w:tcPr>
          <w:p w:rsidR="00AC4A0F" w:rsidRPr="008A3235" w:rsidRDefault="00FD3144" w:rsidP="00202DAC">
            <w:r>
              <w:t>31</w:t>
            </w:r>
          </w:p>
        </w:tc>
      </w:tr>
      <w:tr w:rsidR="00AC4A0F" w:rsidRPr="008A3235" w:rsidTr="00202DAC">
        <w:trPr>
          <w:trHeight w:val="260"/>
        </w:trPr>
        <w:tc>
          <w:tcPr>
            <w:tcW w:w="8224" w:type="dxa"/>
          </w:tcPr>
          <w:p w:rsidR="00AC4A0F" w:rsidRDefault="00ED6B28" w:rsidP="00202DAC">
            <w:r>
              <w:t xml:space="preserve">Fig </w:t>
            </w:r>
            <w:r w:rsidR="0027388D">
              <w:t>5.</w:t>
            </w:r>
            <w:r>
              <w:t>10</w:t>
            </w:r>
            <w:r w:rsidR="002C0D50">
              <w:t>: Logout of Profile</w:t>
            </w:r>
          </w:p>
        </w:tc>
        <w:tc>
          <w:tcPr>
            <w:tcW w:w="653" w:type="dxa"/>
          </w:tcPr>
          <w:p w:rsidR="00AC4A0F" w:rsidRPr="008A3235" w:rsidRDefault="00FD3144" w:rsidP="00202DAC">
            <w:r>
              <w:t>32</w:t>
            </w:r>
          </w:p>
        </w:tc>
      </w:tr>
    </w:tbl>
    <w:p w:rsidR="00CD7A9C" w:rsidRDefault="000612EC">
      <w:pPr>
        <w:pStyle w:val="Subtitle"/>
      </w:pPr>
      <w:r>
        <w:br w:type="page"/>
      </w:r>
    </w:p>
    <w:p w:rsidR="00CD7A9C" w:rsidRPr="000F3ABD" w:rsidRDefault="000612EC" w:rsidP="009A434D">
      <w:pPr>
        <w:pStyle w:val="Heading1"/>
        <w:numPr>
          <w:ilvl w:val="0"/>
          <w:numId w:val="0"/>
        </w:numPr>
        <w:rPr>
          <w:rStyle w:val="Heading1Char"/>
          <w:rFonts w:cs="Times New Roman"/>
          <w:b/>
          <w:bCs/>
          <w:lang w:val="en-US"/>
        </w:rPr>
      </w:pPr>
      <w:bookmarkStart w:id="2" w:name="_Toc224669195"/>
      <w:bookmarkStart w:id="3" w:name="_Toc489141599"/>
      <w:r w:rsidRPr="000F3ABD">
        <w:rPr>
          <w:rStyle w:val="Heading1Char"/>
          <w:b/>
          <w:lang w:val="en-US"/>
        </w:rPr>
        <w:lastRenderedPageBreak/>
        <w:t>Abstract</w:t>
      </w:r>
      <w:bookmarkEnd w:id="2"/>
      <w:bookmarkEnd w:id="3"/>
    </w:p>
    <w:p w:rsidR="00A25EF5" w:rsidRDefault="00641885" w:rsidP="000E3B5B">
      <w:pPr>
        <w:pStyle w:val="NormalWeb"/>
        <w:spacing w:before="0" w:beforeAutospacing="0" w:after="120" w:afterAutospacing="0"/>
        <w:jc w:val="both"/>
        <w:rPr>
          <w:color w:val="000000"/>
          <w:szCs w:val="22"/>
        </w:rPr>
      </w:pPr>
      <w:r w:rsidRPr="00A25EF5">
        <w:rPr>
          <w:color w:val="000000"/>
          <w:szCs w:val="22"/>
        </w:rPr>
        <w:t xml:space="preserve">Home automation refers to the </w:t>
      </w:r>
      <w:r w:rsidR="00B40091">
        <w:rPr>
          <w:color w:val="000000"/>
          <w:szCs w:val="22"/>
        </w:rPr>
        <w:t xml:space="preserve">automation and </w:t>
      </w:r>
      <w:r w:rsidRPr="00A25EF5">
        <w:rPr>
          <w:color w:val="000000"/>
          <w:szCs w:val="22"/>
        </w:rPr>
        <w:t xml:space="preserve">control of </w:t>
      </w:r>
      <w:r w:rsidR="00826C3A" w:rsidRPr="00A25EF5">
        <w:rPr>
          <w:color w:val="000000"/>
          <w:szCs w:val="22"/>
        </w:rPr>
        <w:t>electronic devices in a hou</w:t>
      </w:r>
      <w:r w:rsidRPr="00A25EF5">
        <w:rPr>
          <w:color w:val="000000"/>
          <w:szCs w:val="22"/>
        </w:rPr>
        <w:t>se</w:t>
      </w:r>
      <w:r w:rsidR="00B40091">
        <w:rPr>
          <w:color w:val="000000"/>
          <w:szCs w:val="22"/>
        </w:rPr>
        <w:t xml:space="preserve">. The idea is to </w:t>
      </w:r>
      <w:r w:rsidR="00826C3A" w:rsidRPr="00A25EF5">
        <w:rPr>
          <w:color w:val="000000"/>
          <w:szCs w:val="22"/>
        </w:rPr>
        <w:t>reduce human effort to a bare minimum.</w:t>
      </w:r>
      <w:r w:rsidRPr="00B72F56">
        <w:rPr>
          <w:color w:val="000000"/>
          <w:szCs w:val="22"/>
        </w:rPr>
        <w:t xml:space="preserve"> </w:t>
      </w:r>
      <w:r w:rsidR="00B40091">
        <w:rPr>
          <w:color w:val="000000"/>
          <w:szCs w:val="22"/>
        </w:rPr>
        <w:t>This e</w:t>
      </w:r>
      <w:r w:rsidRPr="00B72F56">
        <w:rPr>
          <w:color w:val="000000"/>
          <w:szCs w:val="22"/>
        </w:rPr>
        <w:t>ncompass</w:t>
      </w:r>
      <w:r w:rsidR="00B40091">
        <w:rPr>
          <w:color w:val="000000"/>
          <w:szCs w:val="22"/>
        </w:rPr>
        <w:t>es</w:t>
      </w:r>
      <w:r w:rsidRPr="00B72F56">
        <w:rPr>
          <w:color w:val="000000"/>
          <w:szCs w:val="22"/>
        </w:rPr>
        <w:t xml:space="preserve"> operations from turning on a small garage light </w:t>
      </w:r>
      <w:r w:rsidR="009A201B" w:rsidRPr="00B72F56">
        <w:rPr>
          <w:color w:val="000000"/>
          <w:szCs w:val="22"/>
        </w:rPr>
        <w:t xml:space="preserve">from your bedroom to switching off the air conditioner </w:t>
      </w:r>
      <w:r w:rsidRPr="00B72F56">
        <w:rPr>
          <w:color w:val="000000"/>
          <w:szCs w:val="22"/>
        </w:rPr>
        <w:t>while you are out of the house</w:t>
      </w:r>
      <w:r w:rsidR="00624276">
        <w:rPr>
          <w:color w:val="000000"/>
          <w:szCs w:val="22"/>
        </w:rPr>
        <w:t>.</w:t>
      </w:r>
    </w:p>
    <w:p w:rsidR="00624276" w:rsidRDefault="00624276" w:rsidP="000E3B5B">
      <w:pPr>
        <w:pStyle w:val="NormalWeb"/>
        <w:spacing w:before="0" w:beforeAutospacing="0" w:after="120" w:afterAutospacing="0"/>
        <w:jc w:val="both"/>
        <w:rPr>
          <w:color w:val="000000"/>
          <w:szCs w:val="22"/>
        </w:rPr>
      </w:pPr>
      <w:r>
        <w:rPr>
          <w:color w:val="000000"/>
          <w:szCs w:val="22"/>
        </w:rPr>
        <w:t>No longer a fiction sequence and w</w:t>
      </w:r>
      <w:r w:rsidR="009A201B" w:rsidRPr="00B72F56">
        <w:rPr>
          <w:color w:val="000000"/>
          <w:szCs w:val="22"/>
        </w:rPr>
        <w:t xml:space="preserve">ith a significant market size, Smart Homes have and continue to attract a great deal of </w:t>
      </w:r>
      <w:r w:rsidR="00826C3A" w:rsidRPr="00B72F56">
        <w:rPr>
          <w:color w:val="000000"/>
          <w:szCs w:val="22"/>
        </w:rPr>
        <w:t>investors</w:t>
      </w:r>
      <w:r w:rsidR="009A201B" w:rsidRPr="00B72F56">
        <w:rPr>
          <w:color w:val="000000"/>
          <w:szCs w:val="22"/>
        </w:rPr>
        <w:t xml:space="preserve"> and engineers. </w:t>
      </w:r>
      <w:r w:rsidR="00826C3A" w:rsidRPr="00B72F56">
        <w:rPr>
          <w:color w:val="000000"/>
          <w:szCs w:val="22"/>
        </w:rPr>
        <w:t>Quite a few tech-giants have</w:t>
      </w:r>
      <w:r w:rsidR="009A201B" w:rsidRPr="00B72F56">
        <w:rPr>
          <w:color w:val="000000"/>
          <w:szCs w:val="22"/>
        </w:rPr>
        <w:t xml:space="preserve"> launched</w:t>
      </w:r>
      <w:r w:rsidR="00B40091">
        <w:rPr>
          <w:color w:val="000000"/>
          <w:szCs w:val="22"/>
        </w:rPr>
        <w:t xml:space="preserve"> </w:t>
      </w:r>
      <w:r w:rsidR="00826C3A" w:rsidRPr="00B72F56">
        <w:rPr>
          <w:color w:val="000000"/>
          <w:szCs w:val="22"/>
        </w:rPr>
        <w:t xml:space="preserve">home </w:t>
      </w:r>
      <w:r w:rsidR="009A201B" w:rsidRPr="00B72F56">
        <w:rPr>
          <w:color w:val="000000"/>
          <w:szCs w:val="22"/>
        </w:rPr>
        <w:t xml:space="preserve">automation systems </w:t>
      </w:r>
      <w:r w:rsidR="000E3B5B" w:rsidRPr="00B72F56">
        <w:rPr>
          <w:color w:val="000000"/>
          <w:szCs w:val="22"/>
        </w:rPr>
        <w:t xml:space="preserve">of their own </w:t>
      </w:r>
      <w:r w:rsidRPr="00B72F56">
        <w:rPr>
          <w:color w:val="000000"/>
          <w:szCs w:val="22"/>
        </w:rPr>
        <w:t>that,</w:t>
      </w:r>
      <w:r>
        <w:rPr>
          <w:color w:val="000000"/>
          <w:szCs w:val="22"/>
        </w:rPr>
        <w:t xml:space="preserve"> though</w:t>
      </w:r>
      <w:r w:rsidR="00F6522C">
        <w:rPr>
          <w:color w:val="000000"/>
          <w:szCs w:val="22"/>
        </w:rPr>
        <w:t xml:space="preserve"> powerful, are </w:t>
      </w:r>
      <w:r w:rsidR="00A41331">
        <w:rPr>
          <w:color w:val="000000"/>
          <w:szCs w:val="22"/>
        </w:rPr>
        <w:t xml:space="preserve">not without their </w:t>
      </w:r>
      <w:r w:rsidR="00CD24C5">
        <w:rPr>
          <w:color w:val="000000"/>
          <w:szCs w:val="22"/>
        </w:rPr>
        <w:t xml:space="preserve">fair </w:t>
      </w:r>
      <w:r w:rsidR="00A41331">
        <w:rPr>
          <w:color w:val="000000"/>
          <w:szCs w:val="22"/>
        </w:rPr>
        <w:t>share of limitations</w:t>
      </w:r>
      <w:r w:rsidR="00826C3A" w:rsidRPr="00B72F56">
        <w:rPr>
          <w:color w:val="000000"/>
          <w:szCs w:val="22"/>
        </w:rPr>
        <w:t>. These limitations include the con</w:t>
      </w:r>
      <w:r w:rsidR="009A201B" w:rsidRPr="00B72F56">
        <w:rPr>
          <w:color w:val="000000"/>
          <w:szCs w:val="22"/>
        </w:rPr>
        <w:t xml:space="preserve">trol </w:t>
      </w:r>
      <w:r w:rsidR="00A25EF5">
        <w:rPr>
          <w:color w:val="000000"/>
          <w:szCs w:val="22"/>
        </w:rPr>
        <w:t xml:space="preserve">and operation of only </w:t>
      </w:r>
      <w:r w:rsidR="009A201B" w:rsidRPr="00B72F56">
        <w:rPr>
          <w:color w:val="000000"/>
          <w:szCs w:val="22"/>
        </w:rPr>
        <w:t xml:space="preserve">certified </w:t>
      </w:r>
      <w:r w:rsidR="00826C3A" w:rsidRPr="00B72F56">
        <w:rPr>
          <w:color w:val="000000"/>
          <w:szCs w:val="22"/>
        </w:rPr>
        <w:t>devices</w:t>
      </w:r>
      <w:r w:rsidR="009A201B" w:rsidRPr="00B72F56">
        <w:rPr>
          <w:color w:val="000000"/>
          <w:szCs w:val="22"/>
        </w:rPr>
        <w:t xml:space="preserve"> that</w:t>
      </w:r>
      <w:r w:rsidR="00A25EF5">
        <w:rPr>
          <w:color w:val="000000"/>
          <w:szCs w:val="22"/>
        </w:rPr>
        <w:t xml:space="preserve"> are compatible and endorsed</w:t>
      </w:r>
      <w:r w:rsidR="009A201B" w:rsidRPr="00B72F56">
        <w:rPr>
          <w:color w:val="000000"/>
          <w:szCs w:val="22"/>
        </w:rPr>
        <w:t xml:space="preserve">. </w:t>
      </w:r>
      <w:r w:rsidR="00826C3A" w:rsidRPr="00B72F56">
        <w:rPr>
          <w:color w:val="000000"/>
          <w:szCs w:val="22"/>
        </w:rPr>
        <w:t>So to set up a smart</w:t>
      </w:r>
      <w:r w:rsidR="009A201B" w:rsidRPr="00B72F56">
        <w:rPr>
          <w:color w:val="000000"/>
          <w:szCs w:val="22"/>
        </w:rPr>
        <w:t xml:space="preserve"> home, a user not just buys </w:t>
      </w:r>
      <w:r w:rsidR="00826C3A" w:rsidRPr="00B72F56">
        <w:rPr>
          <w:color w:val="000000"/>
          <w:szCs w:val="22"/>
        </w:rPr>
        <w:t>the product</w:t>
      </w:r>
      <w:r w:rsidR="00A25EF5">
        <w:rPr>
          <w:color w:val="000000"/>
          <w:szCs w:val="22"/>
        </w:rPr>
        <w:t xml:space="preserve"> itself</w:t>
      </w:r>
      <w:r w:rsidR="00B40091">
        <w:rPr>
          <w:color w:val="000000"/>
          <w:szCs w:val="22"/>
        </w:rPr>
        <w:t xml:space="preserve"> </w:t>
      </w:r>
      <w:r w:rsidR="009A201B" w:rsidRPr="00B72F56">
        <w:rPr>
          <w:color w:val="000000"/>
          <w:szCs w:val="22"/>
        </w:rPr>
        <w:t xml:space="preserve">but also has to buy </w:t>
      </w:r>
      <w:r w:rsidR="00826C3A" w:rsidRPr="00B72F56">
        <w:rPr>
          <w:color w:val="000000"/>
          <w:szCs w:val="22"/>
        </w:rPr>
        <w:t>devices</w:t>
      </w:r>
      <w:r w:rsidR="009A201B" w:rsidRPr="00B72F56">
        <w:rPr>
          <w:color w:val="000000"/>
          <w:szCs w:val="22"/>
        </w:rPr>
        <w:t xml:space="preserve"> that are compatible with it</w:t>
      </w:r>
      <w:r w:rsidR="00826C3A" w:rsidRPr="00B72F56">
        <w:rPr>
          <w:color w:val="000000"/>
          <w:szCs w:val="22"/>
        </w:rPr>
        <w:t>.</w:t>
      </w:r>
      <w:r w:rsidR="00CD24C5">
        <w:rPr>
          <w:color w:val="000000"/>
          <w:szCs w:val="22"/>
        </w:rPr>
        <w:t xml:space="preserve"> </w:t>
      </w:r>
      <w:r w:rsidR="00B40091">
        <w:rPr>
          <w:color w:val="000000"/>
          <w:szCs w:val="22"/>
        </w:rPr>
        <w:t>T</w:t>
      </w:r>
      <w:r w:rsidR="00CD24C5">
        <w:rPr>
          <w:color w:val="000000"/>
          <w:szCs w:val="22"/>
        </w:rPr>
        <w:t>edious installation</w:t>
      </w:r>
      <w:r w:rsidR="00B40091">
        <w:rPr>
          <w:color w:val="000000"/>
          <w:szCs w:val="22"/>
        </w:rPr>
        <w:t>s</w:t>
      </w:r>
      <w:r w:rsidR="00CD24C5">
        <w:rPr>
          <w:color w:val="000000"/>
          <w:szCs w:val="22"/>
        </w:rPr>
        <w:t xml:space="preserve"> and configuration</w:t>
      </w:r>
      <w:r w:rsidR="00B40091">
        <w:rPr>
          <w:color w:val="000000"/>
          <w:szCs w:val="22"/>
        </w:rPr>
        <w:t xml:space="preserve"> settings make it too complex for a user.</w:t>
      </w:r>
      <w:r w:rsidR="00B40091" w:rsidDel="00B40091">
        <w:rPr>
          <w:color w:val="000000"/>
          <w:szCs w:val="22"/>
        </w:rPr>
        <w:t xml:space="preserve"> </w:t>
      </w:r>
    </w:p>
    <w:p w:rsidR="00A112A1" w:rsidRPr="00B72F56" w:rsidRDefault="000E3B5B" w:rsidP="000E3B5B">
      <w:pPr>
        <w:pStyle w:val="NormalWeb"/>
        <w:spacing w:before="0" w:beforeAutospacing="0" w:after="120" w:afterAutospacing="0"/>
        <w:jc w:val="both"/>
        <w:rPr>
          <w:color w:val="000000"/>
          <w:szCs w:val="22"/>
        </w:rPr>
      </w:pPr>
      <w:r w:rsidRPr="00B72F56">
        <w:rPr>
          <w:color w:val="000000"/>
          <w:szCs w:val="22"/>
        </w:rPr>
        <w:t xml:space="preserve">Our project, </w:t>
      </w:r>
      <w:r w:rsidR="00B40091">
        <w:rPr>
          <w:color w:val="000000"/>
          <w:szCs w:val="22"/>
        </w:rPr>
        <w:t>v</w:t>
      </w:r>
      <w:r w:rsidR="00826C3A" w:rsidRPr="00B72F56">
        <w:rPr>
          <w:color w:val="000000"/>
          <w:szCs w:val="22"/>
        </w:rPr>
        <w:t xml:space="preserve">oice </w:t>
      </w:r>
      <w:r w:rsidR="00B40091">
        <w:rPr>
          <w:color w:val="000000"/>
          <w:szCs w:val="22"/>
        </w:rPr>
        <w:t>c</w:t>
      </w:r>
      <w:r w:rsidR="00826C3A" w:rsidRPr="00B72F56">
        <w:rPr>
          <w:color w:val="000000"/>
          <w:szCs w:val="22"/>
        </w:rPr>
        <w:t>o</w:t>
      </w:r>
      <w:r w:rsidR="00CD24C5">
        <w:rPr>
          <w:color w:val="000000"/>
          <w:szCs w:val="22"/>
        </w:rPr>
        <w:t xml:space="preserve">ntrolled </w:t>
      </w:r>
      <w:r w:rsidR="00B40091">
        <w:rPr>
          <w:color w:val="000000"/>
          <w:szCs w:val="22"/>
        </w:rPr>
        <w:t>h</w:t>
      </w:r>
      <w:r w:rsidR="00CD24C5">
        <w:rPr>
          <w:color w:val="000000"/>
          <w:szCs w:val="22"/>
        </w:rPr>
        <w:t xml:space="preserve">ome </w:t>
      </w:r>
      <w:r w:rsidR="00B40091">
        <w:rPr>
          <w:color w:val="000000"/>
          <w:szCs w:val="22"/>
        </w:rPr>
        <w:t>a</w:t>
      </w:r>
      <w:r w:rsidR="00CD24C5">
        <w:rPr>
          <w:color w:val="000000"/>
          <w:szCs w:val="22"/>
        </w:rPr>
        <w:t xml:space="preserve">utomation, on the contrary, </w:t>
      </w:r>
      <w:r w:rsidR="00826C3A" w:rsidRPr="00B72F56">
        <w:rPr>
          <w:color w:val="000000"/>
          <w:szCs w:val="22"/>
        </w:rPr>
        <w:t>does not come with separa</w:t>
      </w:r>
      <w:r w:rsidR="00A112A1" w:rsidRPr="00B72F56">
        <w:rPr>
          <w:color w:val="000000"/>
          <w:szCs w:val="22"/>
        </w:rPr>
        <w:t xml:space="preserve">te smart devices but instead </w:t>
      </w:r>
      <w:r w:rsidRPr="00B72F56">
        <w:rPr>
          <w:color w:val="000000"/>
          <w:szCs w:val="22"/>
        </w:rPr>
        <w:t xml:space="preserve">makes existing </w:t>
      </w:r>
      <w:r w:rsidR="00826C3A" w:rsidRPr="00B72F56">
        <w:rPr>
          <w:color w:val="000000"/>
          <w:szCs w:val="22"/>
        </w:rPr>
        <w:t xml:space="preserve">devices smart. </w:t>
      </w:r>
      <w:r w:rsidR="00B72F56">
        <w:rPr>
          <w:color w:val="000000"/>
          <w:szCs w:val="22"/>
        </w:rPr>
        <w:t>After an initial hardware setup, it relies on speech recognition to control devices via a relay attache</w:t>
      </w:r>
      <w:r w:rsidR="00CD24C5">
        <w:rPr>
          <w:color w:val="000000"/>
          <w:szCs w:val="22"/>
        </w:rPr>
        <w:t xml:space="preserve">d to an Arduino </w:t>
      </w:r>
      <w:r w:rsidR="00B40091">
        <w:rPr>
          <w:color w:val="000000"/>
          <w:szCs w:val="22"/>
        </w:rPr>
        <w:t>d</w:t>
      </w:r>
      <w:r w:rsidR="00CD24C5">
        <w:rPr>
          <w:color w:val="000000"/>
          <w:szCs w:val="22"/>
        </w:rPr>
        <w:t>evelopment board</w:t>
      </w:r>
      <w:r w:rsidR="00B72F56">
        <w:rPr>
          <w:color w:val="000000"/>
          <w:szCs w:val="22"/>
        </w:rPr>
        <w:t xml:space="preserve">. </w:t>
      </w:r>
      <w:r w:rsidR="00803A25">
        <w:rPr>
          <w:color w:val="000000"/>
          <w:szCs w:val="22"/>
        </w:rPr>
        <w:t>T</w:t>
      </w:r>
      <w:r w:rsidR="00B72F56">
        <w:rPr>
          <w:color w:val="000000"/>
          <w:szCs w:val="22"/>
        </w:rPr>
        <w:t xml:space="preserve">he result of </w:t>
      </w:r>
      <w:r w:rsidR="00B40091">
        <w:rPr>
          <w:color w:val="000000"/>
          <w:szCs w:val="22"/>
        </w:rPr>
        <w:t>v</w:t>
      </w:r>
      <w:r w:rsidR="00B72F56">
        <w:rPr>
          <w:color w:val="000000"/>
          <w:szCs w:val="22"/>
        </w:rPr>
        <w:t xml:space="preserve">oice </w:t>
      </w:r>
      <w:r w:rsidR="00B40091">
        <w:rPr>
          <w:color w:val="000000"/>
          <w:szCs w:val="22"/>
        </w:rPr>
        <w:t>c</w:t>
      </w:r>
      <w:r w:rsidR="00B72F56">
        <w:rPr>
          <w:color w:val="000000"/>
          <w:szCs w:val="22"/>
        </w:rPr>
        <w:t xml:space="preserve">ontrolled </w:t>
      </w:r>
      <w:r w:rsidR="00B40091">
        <w:rPr>
          <w:color w:val="000000"/>
          <w:szCs w:val="22"/>
        </w:rPr>
        <w:t>h</w:t>
      </w:r>
      <w:r w:rsidR="00B72F56">
        <w:rPr>
          <w:color w:val="000000"/>
          <w:szCs w:val="22"/>
        </w:rPr>
        <w:t xml:space="preserve">ome </w:t>
      </w:r>
      <w:r w:rsidR="00B40091">
        <w:rPr>
          <w:color w:val="000000"/>
          <w:szCs w:val="22"/>
        </w:rPr>
        <w:t>a</w:t>
      </w:r>
      <w:r w:rsidR="00B72F56">
        <w:rPr>
          <w:color w:val="000000"/>
          <w:szCs w:val="22"/>
        </w:rPr>
        <w:t xml:space="preserve">utomation would be the implementation of an </w:t>
      </w:r>
      <w:r w:rsidR="008D3FD6">
        <w:rPr>
          <w:color w:val="000000"/>
          <w:szCs w:val="22"/>
        </w:rPr>
        <w:t>Android</w:t>
      </w:r>
      <w:r w:rsidR="00B72F56">
        <w:rPr>
          <w:color w:val="000000"/>
          <w:szCs w:val="22"/>
        </w:rPr>
        <w:t xml:space="preserve"> application </w:t>
      </w:r>
      <w:r w:rsidR="00803A25">
        <w:rPr>
          <w:color w:val="000000"/>
          <w:szCs w:val="22"/>
        </w:rPr>
        <w:t xml:space="preserve">that allows users to </w:t>
      </w:r>
      <w:r w:rsidR="00B72F56">
        <w:rPr>
          <w:color w:val="000000"/>
          <w:szCs w:val="22"/>
        </w:rPr>
        <w:t xml:space="preserve">control their </w:t>
      </w:r>
      <w:r w:rsidR="00B72F56" w:rsidRPr="00B72F56">
        <w:rPr>
          <w:color w:val="000000"/>
          <w:szCs w:val="22"/>
        </w:rPr>
        <w:t>home</w:t>
      </w:r>
      <w:r w:rsidR="00803A25">
        <w:rPr>
          <w:color w:val="000000"/>
          <w:szCs w:val="22"/>
        </w:rPr>
        <w:t>s</w:t>
      </w:r>
      <w:r w:rsidR="00B40091">
        <w:rPr>
          <w:color w:val="000000"/>
          <w:szCs w:val="22"/>
        </w:rPr>
        <w:t xml:space="preserve"> </w:t>
      </w:r>
      <w:r w:rsidR="00B72F56">
        <w:rPr>
          <w:color w:val="000000"/>
          <w:szCs w:val="22"/>
        </w:rPr>
        <w:t>remotely</w:t>
      </w:r>
      <w:r w:rsidR="00803A25">
        <w:rPr>
          <w:color w:val="000000"/>
          <w:szCs w:val="22"/>
        </w:rPr>
        <w:t xml:space="preserve"> </w:t>
      </w:r>
      <w:r w:rsidR="00B40091">
        <w:rPr>
          <w:color w:val="000000"/>
          <w:szCs w:val="22"/>
        </w:rPr>
        <w:t xml:space="preserve">using </w:t>
      </w:r>
      <w:r w:rsidR="00803A25">
        <w:rPr>
          <w:color w:val="000000"/>
          <w:szCs w:val="22"/>
        </w:rPr>
        <w:t xml:space="preserve">voice commands. </w:t>
      </w:r>
    </w:p>
    <w:p w:rsidR="00826C3A" w:rsidRDefault="00826C3A" w:rsidP="00826C3A">
      <w:pPr>
        <w:jc w:val="both"/>
      </w:pPr>
    </w:p>
    <w:p w:rsidR="003171A4" w:rsidRDefault="003171A4">
      <w:pPr>
        <w:pStyle w:val="BodyText"/>
        <w:rPr>
          <w:rStyle w:val="BodyTextChar"/>
        </w:rPr>
      </w:pPr>
    </w:p>
    <w:p w:rsidR="00D04B69" w:rsidRDefault="00D04B69" w:rsidP="006C2B49">
      <w:pPr>
        <w:rPr>
          <w:sz w:val="22"/>
        </w:rPr>
      </w:pPr>
    </w:p>
    <w:p w:rsidR="001326F8" w:rsidRDefault="001326F8" w:rsidP="003171A4">
      <w:pPr>
        <w:rPr>
          <w:sz w:val="22"/>
        </w:rPr>
      </w:pPr>
    </w:p>
    <w:p w:rsidR="001326F8" w:rsidRDefault="001326F8" w:rsidP="003171A4">
      <w:pPr>
        <w:rPr>
          <w:sz w:val="22"/>
        </w:rPr>
      </w:pPr>
    </w:p>
    <w:p w:rsidR="00534BF4" w:rsidRDefault="00534BF4" w:rsidP="003171A4">
      <w:pPr>
        <w:rPr>
          <w:sz w:val="22"/>
        </w:rPr>
      </w:pPr>
    </w:p>
    <w:p w:rsidR="003171A4" w:rsidRDefault="003171A4">
      <w:pPr>
        <w:pStyle w:val="BodyText"/>
        <w:rPr>
          <w:rStyle w:val="BodyTextChar"/>
        </w:rPr>
      </w:pPr>
    </w:p>
    <w:p w:rsidR="0054116D" w:rsidRDefault="0054116D">
      <w:pPr>
        <w:pStyle w:val="BodyText"/>
        <w:rPr>
          <w:i/>
        </w:rPr>
      </w:pPr>
    </w:p>
    <w:p w:rsidR="00CD7A9C" w:rsidRPr="000F3ABD" w:rsidRDefault="000612EC" w:rsidP="00D501C9">
      <w:pPr>
        <w:pStyle w:val="Heading1"/>
      </w:pPr>
      <w:r>
        <w:br w:type="page"/>
      </w:r>
      <w:bookmarkStart w:id="4" w:name="_Toc489141600"/>
      <w:r w:rsidRPr="000F3ABD">
        <w:lastRenderedPageBreak/>
        <w:t>Introduction</w:t>
      </w:r>
      <w:bookmarkEnd w:id="4"/>
    </w:p>
    <w:p w:rsidR="00AA532E" w:rsidRDefault="00AA532E" w:rsidP="007C730C">
      <w:pPr>
        <w:pStyle w:val="BodyText"/>
        <w:rPr>
          <w:rFonts w:ascii="Arial" w:hAnsi="Arial" w:cs="Arial"/>
          <w:b/>
          <w:sz w:val="28"/>
        </w:rPr>
      </w:pPr>
    </w:p>
    <w:p w:rsidR="00D1417E" w:rsidRPr="00D1417E" w:rsidRDefault="00D1417E" w:rsidP="00D1417E">
      <w:r w:rsidRPr="00D1417E">
        <w:t xml:space="preserve">The idea of controlling and monitoring your home through a handheld device has been around for some time now. And it certainly isn’t surprising to see a great deal of investment </w:t>
      </w:r>
      <w:r w:rsidR="00A222D2">
        <w:t xml:space="preserve">being put into it since the emergence of </w:t>
      </w:r>
      <w:r w:rsidRPr="009E6235">
        <w:t>smartphone</w:t>
      </w:r>
      <w:r w:rsidR="00A222D2">
        <w:t>s</w:t>
      </w:r>
      <w:r w:rsidRPr="00D1417E">
        <w:t xml:space="preserve">. </w:t>
      </w:r>
      <w:r w:rsidR="00A222D2">
        <w:t xml:space="preserve">However, some of the keys areas that still need attention are </w:t>
      </w:r>
      <w:r w:rsidRPr="00D1417E">
        <w:t>restrictions</w:t>
      </w:r>
      <w:r w:rsidR="00A222D2">
        <w:t xml:space="preserve"> imposed by the hardware</w:t>
      </w:r>
      <w:r w:rsidRPr="00D1417E">
        <w:t>, absence of command feedba</w:t>
      </w:r>
      <w:r w:rsidR="00672EEF">
        <w:t xml:space="preserve">ck and tiresome </w:t>
      </w:r>
      <w:r w:rsidRPr="00D1417E">
        <w:t xml:space="preserve">configuration procedures. </w:t>
      </w:r>
      <w:r w:rsidR="00624276">
        <w:t>In</w:t>
      </w:r>
      <w:r w:rsidR="00624276" w:rsidRPr="00D1417E">
        <w:t xml:space="preserve"> our</w:t>
      </w:r>
      <w:r w:rsidRPr="00D1417E">
        <w:t xml:space="preserve"> Final Year Project, we target such limitations</w:t>
      </w:r>
      <w:r w:rsidR="00A222D2">
        <w:t xml:space="preserve"> by developing</w:t>
      </w:r>
      <w:r w:rsidRPr="00D1417E">
        <w:t xml:space="preserve"> an </w:t>
      </w:r>
      <w:r w:rsidR="008D3FD6">
        <w:t>Android</w:t>
      </w:r>
      <w:r w:rsidRPr="00D1417E">
        <w:t xml:space="preserve"> application that </w:t>
      </w:r>
      <w:r w:rsidR="00BA1A4C">
        <w:t xml:space="preserve">uses simple hardware (an android based smartphone, arduino board, and wifi module), </w:t>
      </w:r>
      <w:r w:rsidRPr="00D1417E">
        <w:t xml:space="preserve">makes electrical devices simpler to add and control </w:t>
      </w:r>
      <w:r w:rsidR="00BA1A4C">
        <w:t xml:space="preserve">through command feedback </w:t>
      </w:r>
      <w:r w:rsidRPr="00D1417E">
        <w:t xml:space="preserve">by </w:t>
      </w:r>
      <w:r w:rsidR="00BA1A4C">
        <w:t>using</w:t>
      </w:r>
      <w:r w:rsidRPr="00D1417E">
        <w:t xml:space="preserve"> </w:t>
      </w:r>
      <w:r w:rsidRPr="00D1417E">
        <w:rPr>
          <w:b/>
        </w:rPr>
        <w:t>speech recognition</w:t>
      </w:r>
      <w:r w:rsidR="00BA1A4C" w:rsidRPr="00BA1A4C">
        <w:t>.</w:t>
      </w:r>
    </w:p>
    <w:p w:rsidR="00D1417E" w:rsidRDefault="00D1417E" w:rsidP="007C730C">
      <w:pPr>
        <w:pStyle w:val="BodyText"/>
        <w:rPr>
          <w:b/>
          <w:color w:val="1F497D" w:themeColor="text2"/>
        </w:rPr>
      </w:pPr>
    </w:p>
    <w:p w:rsidR="00D1417E" w:rsidRPr="000F3ABD" w:rsidRDefault="00FA7B5C" w:rsidP="009A434D">
      <w:pPr>
        <w:pStyle w:val="Heading2"/>
        <w:ind w:left="450"/>
      </w:pPr>
      <w:bookmarkStart w:id="5" w:name="_Toc489141601"/>
      <w:r w:rsidRPr="000F3ABD">
        <w:t>Goals and O</w:t>
      </w:r>
      <w:r w:rsidR="00D1417E" w:rsidRPr="000F3ABD">
        <w:t>bjectives</w:t>
      </w:r>
      <w:bookmarkEnd w:id="5"/>
    </w:p>
    <w:p w:rsidR="00181B31" w:rsidRDefault="00100298" w:rsidP="00D1417E">
      <w:pPr>
        <w:pStyle w:val="BodyText"/>
        <w:rPr>
          <w:sz w:val="24"/>
        </w:rPr>
      </w:pPr>
      <w:r>
        <w:rPr>
          <w:sz w:val="24"/>
        </w:rPr>
        <w:t xml:space="preserve">The </w:t>
      </w:r>
      <w:r w:rsidR="00344B5E">
        <w:rPr>
          <w:sz w:val="24"/>
        </w:rPr>
        <w:t xml:space="preserve">goals and objectives </w:t>
      </w:r>
      <w:r>
        <w:rPr>
          <w:sz w:val="24"/>
        </w:rPr>
        <w:t>of our project</w:t>
      </w:r>
      <w:r w:rsidR="00344B5E">
        <w:rPr>
          <w:sz w:val="24"/>
        </w:rPr>
        <w:t xml:space="preserve"> include:</w:t>
      </w:r>
    </w:p>
    <w:p w:rsidR="00181B31" w:rsidRPr="00181B31" w:rsidRDefault="00181B31" w:rsidP="000A7F51">
      <w:pPr>
        <w:pStyle w:val="BodyText"/>
        <w:numPr>
          <w:ilvl w:val="0"/>
          <w:numId w:val="5"/>
        </w:numPr>
        <w:rPr>
          <w:sz w:val="24"/>
        </w:rPr>
      </w:pPr>
      <w:r>
        <w:rPr>
          <w:sz w:val="24"/>
        </w:rPr>
        <w:t xml:space="preserve">Development of a </w:t>
      </w:r>
      <w:r w:rsidRPr="007F3DBA">
        <w:rPr>
          <w:b/>
          <w:sz w:val="24"/>
        </w:rPr>
        <w:t>g</w:t>
      </w:r>
      <w:r w:rsidRPr="009B66ED">
        <w:rPr>
          <w:b/>
          <w:sz w:val="24"/>
        </w:rPr>
        <w:t>eneric framework</w:t>
      </w:r>
      <w:r>
        <w:rPr>
          <w:sz w:val="24"/>
        </w:rPr>
        <w:t xml:space="preserve"> that allows the user </w:t>
      </w:r>
      <w:r w:rsidRPr="00D1417E">
        <w:rPr>
          <w:sz w:val="24"/>
        </w:rPr>
        <w:t>to make</w:t>
      </w:r>
      <w:r>
        <w:rPr>
          <w:sz w:val="24"/>
        </w:rPr>
        <w:t xml:space="preserve"> and edit a</w:t>
      </w:r>
      <w:r w:rsidR="000177F4">
        <w:rPr>
          <w:sz w:val="24"/>
        </w:rPr>
        <w:t xml:space="preserve"> </w:t>
      </w:r>
      <w:r>
        <w:rPr>
          <w:sz w:val="24"/>
        </w:rPr>
        <w:t xml:space="preserve">software replica of their home architectural setup, inclusive of devices to be automated and their details. </w:t>
      </w:r>
    </w:p>
    <w:p w:rsidR="005446F4" w:rsidRDefault="005446F4" w:rsidP="000A7F51">
      <w:pPr>
        <w:pStyle w:val="BodyText"/>
        <w:numPr>
          <w:ilvl w:val="0"/>
          <w:numId w:val="5"/>
        </w:numPr>
        <w:rPr>
          <w:sz w:val="24"/>
        </w:rPr>
      </w:pPr>
      <w:r>
        <w:rPr>
          <w:sz w:val="24"/>
        </w:rPr>
        <w:t xml:space="preserve">Mapping of </w:t>
      </w:r>
      <w:r w:rsidRPr="005446F4">
        <w:rPr>
          <w:b/>
          <w:sz w:val="24"/>
        </w:rPr>
        <w:t>voice</w:t>
      </w:r>
      <w:r w:rsidR="004D303F">
        <w:rPr>
          <w:b/>
          <w:sz w:val="24"/>
        </w:rPr>
        <w:t xml:space="preserve"> </w:t>
      </w:r>
      <w:r w:rsidRPr="005446F4">
        <w:rPr>
          <w:b/>
          <w:sz w:val="24"/>
        </w:rPr>
        <w:t>commands</w:t>
      </w:r>
      <w:r>
        <w:rPr>
          <w:sz w:val="24"/>
        </w:rPr>
        <w:t xml:space="preserve"> to specified device</w:t>
      </w:r>
      <w:r w:rsidR="00181B31">
        <w:rPr>
          <w:sz w:val="24"/>
        </w:rPr>
        <w:t>s</w:t>
      </w:r>
      <w:r>
        <w:rPr>
          <w:sz w:val="24"/>
        </w:rPr>
        <w:t xml:space="preserve"> through speech recognition. </w:t>
      </w:r>
    </w:p>
    <w:p w:rsidR="00E2026A" w:rsidRDefault="00181B31" w:rsidP="000A7F51">
      <w:pPr>
        <w:pStyle w:val="ListParagraph"/>
        <w:numPr>
          <w:ilvl w:val="0"/>
          <w:numId w:val="5"/>
        </w:numPr>
      </w:pPr>
      <w:r>
        <w:t>Creation of two</w:t>
      </w:r>
      <w:r w:rsidR="004D303F">
        <w:t xml:space="preserve"> </w:t>
      </w:r>
      <w:r w:rsidR="008D3FD6">
        <w:t>Android</w:t>
      </w:r>
      <w:r w:rsidR="002D3207">
        <w:t xml:space="preserve"> applications</w:t>
      </w:r>
      <w:r w:rsidR="00D41706">
        <w:t xml:space="preserve">: </w:t>
      </w:r>
      <w:r w:rsidR="00E2026A" w:rsidRPr="005446F4">
        <w:rPr>
          <w:b/>
        </w:rPr>
        <w:t xml:space="preserve">Home </w:t>
      </w:r>
      <w:r w:rsidR="002D3207" w:rsidRPr="005446F4">
        <w:rPr>
          <w:b/>
        </w:rPr>
        <w:t>Hub</w:t>
      </w:r>
      <w:r w:rsidR="00E2026A" w:rsidRPr="005446F4">
        <w:rPr>
          <w:b/>
        </w:rPr>
        <w:t xml:space="preserve"> and Personal.</w:t>
      </w:r>
    </w:p>
    <w:p w:rsidR="002D3207" w:rsidRDefault="00E2026A" w:rsidP="000A7F51">
      <w:pPr>
        <w:pStyle w:val="ListParagraph"/>
        <w:numPr>
          <w:ilvl w:val="0"/>
          <w:numId w:val="6"/>
        </w:numPr>
      </w:pPr>
      <w:r w:rsidRPr="00E2026A">
        <w:rPr>
          <w:b/>
        </w:rPr>
        <w:t>Home Hub</w:t>
      </w:r>
      <w:r>
        <w:t xml:space="preserve">: Installed on a smartphone kept </w:t>
      </w:r>
      <w:r w:rsidR="00660DB0">
        <w:t xml:space="preserve">within home </w:t>
      </w:r>
      <w:r>
        <w:t>premises, this application would engage with the cloud and</w:t>
      </w:r>
      <w:r w:rsidR="00D41706">
        <w:t xml:space="preserve"> the</w:t>
      </w:r>
      <w:r>
        <w:t xml:space="preserve"> actual device</w:t>
      </w:r>
      <w:r w:rsidR="00D41706">
        <w:t>s</w:t>
      </w:r>
      <w:r w:rsidR="00CE1656">
        <w:t xml:space="preserve"> to map each input </w:t>
      </w:r>
      <w:r>
        <w:t xml:space="preserve">command.  </w:t>
      </w:r>
    </w:p>
    <w:p w:rsidR="00D1417E" w:rsidRPr="00D1417E" w:rsidRDefault="00E2026A" w:rsidP="000A7F51">
      <w:pPr>
        <w:pStyle w:val="BodyText"/>
        <w:numPr>
          <w:ilvl w:val="0"/>
          <w:numId w:val="6"/>
        </w:numPr>
        <w:rPr>
          <w:sz w:val="24"/>
        </w:rPr>
      </w:pPr>
      <w:r>
        <w:rPr>
          <w:b/>
          <w:sz w:val="24"/>
        </w:rPr>
        <w:t>Personal</w:t>
      </w:r>
      <w:r w:rsidR="00660DB0">
        <w:rPr>
          <w:sz w:val="24"/>
        </w:rPr>
        <w:t xml:space="preserve">: This </w:t>
      </w:r>
      <w:r>
        <w:rPr>
          <w:sz w:val="24"/>
        </w:rPr>
        <w:t>user-end application would be installed on each individual</w:t>
      </w:r>
      <w:r w:rsidR="00660DB0">
        <w:rPr>
          <w:sz w:val="24"/>
        </w:rPr>
        <w:t xml:space="preserve"> member’</w:t>
      </w:r>
      <w:r w:rsidR="00CF70CA">
        <w:rPr>
          <w:sz w:val="24"/>
        </w:rPr>
        <w:t>s smartphone and would be responsible fo</w:t>
      </w:r>
      <w:r w:rsidR="00FD1CF6">
        <w:rPr>
          <w:sz w:val="24"/>
        </w:rPr>
        <w:t>r command recognition and processing</w:t>
      </w:r>
      <w:r w:rsidR="00CF70CA">
        <w:rPr>
          <w:sz w:val="24"/>
        </w:rPr>
        <w:t xml:space="preserve">. </w:t>
      </w:r>
    </w:p>
    <w:p w:rsidR="00D1417E" w:rsidRPr="00D1417E" w:rsidRDefault="005446F4" w:rsidP="000A7F51">
      <w:pPr>
        <w:pStyle w:val="BodyText"/>
        <w:numPr>
          <w:ilvl w:val="0"/>
          <w:numId w:val="5"/>
        </w:numPr>
        <w:rPr>
          <w:sz w:val="24"/>
        </w:rPr>
      </w:pPr>
      <w:r>
        <w:rPr>
          <w:sz w:val="24"/>
        </w:rPr>
        <w:t xml:space="preserve">Inclusion of a </w:t>
      </w:r>
      <w:r w:rsidRPr="005446F4">
        <w:rPr>
          <w:b/>
          <w:sz w:val="24"/>
        </w:rPr>
        <w:t>feedback</w:t>
      </w:r>
      <w:r>
        <w:rPr>
          <w:sz w:val="24"/>
        </w:rPr>
        <w:t xml:space="preserve"> component that allows the user to detect change in voltage or current reading before and after input command. </w:t>
      </w:r>
    </w:p>
    <w:p w:rsidR="00D1417E" w:rsidRPr="00D1417E" w:rsidRDefault="00D1417E" w:rsidP="00D1417E">
      <w:pPr>
        <w:pStyle w:val="BodyText"/>
        <w:rPr>
          <w:sz w:val="24"/>
        </w:rPr>
      </w:pPr>
    </w:p>
    <w:p w:rsidR="00E76072" w:rsidRPr="008265B4" w:rsidRDefault="00FA7B5C" w:rsidP="009A434D">
      <w:pPr>
        <w:pStyle w:val="Heading2"/>
        <w:ind w:left="450"/>
      </w:pPr>
      <w:bookmarkStart w:id="6" w:name="_Toc489141602"/>
      <w:r w:rsidRPr="008265B4">
        <w:t>Scope of the P</w:t>
      </w:r>
      <w:r w:rsidR="00D1417E" w:rsidRPr="008265B4">
        <w:t>roject</w:t>
      </w:r>
      <w:bookmarkEnd w:id="6"/>
    </w:p>
    <w:p w:rsidR="002C5AC6" w:rsidRPr="002C5AC6" w:rsidRDefault="002C5AC6" w:rsidP="00D1417E">
      <w:pPr>
        <w:pStyle w:val="BodyText"/>
        <w:rPr>
          <w:sz w:val="24"/>
        </w:rPr>
      </w:pPr>
      <w:r w:rsidRPr="002C5AC6">
        <w:rPr>
          <w:sz w:val="24"/>
        </w:rPr>
        <w:t xml:space="preserve">The possible </w:t>
      </w:r>
      <w:r>
        <w:rPr>
          <w:sz w:val="24"/>
        </w:rPr>
        <w:t>limitations for our project, up till now, are as follows:</w:t>
      </w:r>
    </w:p>
    <w:p w:rsidR="00FD1CF6" w:rsidRPr="00FD1CF6" w:rsidRDefault="002C5AC6" w:rsidP="000A7F51">
      <w:pPr>
        <w:pStyle w:val="BodyText"/>
        <w:numPr>
          <w:ilvl w:val="0"/>
          <w:numId w:val="5"/>
        </w:numPr>
        <w:rPr>
          <w:color w:val="FF0000"/>
          <w:sz w:val="24"/>
        </w:rPr>
      </w:pPr>
      <w:r>
        <w:rPr>
          <w:sz w:val="24"/>
        </w:rPr>
        <w:t xml:space="preserve">Our project </w:t>
      </w:r>
      <w:r w:rsidR="00D1417E" w:rsidRPr="00D1417E">
        <w:rPr>
          <w:sz w:val="24"/>
        </w:rPr>
        <w:t>include</w:t>
      </w:r>
      <w:r>
        <w:rPr>
          <w:sz w:val="24"/>
        </w:rPr>
        <w:t>s</w:t>
      </w:r>
      <w:r w:rsidR="00D1417E" w:rsidRPr="00D1417E">
        <w:rPr>
          <w:sz w:val="24"/>
        </w:rPr>
        <w:t xml:space="preserve"> control </w:t>
      </w:r>
      <w:r>
        <w:rPr>
          <w:sz w:val="24"/>
        </w:rPr>
        <w:t xml:space="preserve">of electrical appliances </w:t>
      </w:r>
      <w:r w:rsidR="00FD1CF6">
        <w:rPr>
          <w:sz w:val="24"/>
        </w:rPr>
        <w:t xml:space="preserve">through Bluetooth when they are found </w:t>
      </w:r>
      <w:r>
        <w:rPr>
          <w:sz w:val="24"/>
        </w:rPr>
        <w:t xml:space="preserve">within </w:t>
      </w:r>
      <w:r w:rsidR="00FD1CF6">
        <w:rPr>
          <w:sz w:val="24"/>
        </w:rPr>
        <w:t xml:space="preserve">the standard range allowed for Bluetooth connectivity. Wi-Fi would be used when the actual difference between device and user is beyond this standard range. </w:t>
      </w:r>
    </w:p>
    <w:p w:rsidR="00E76072" w:rsidRPr="00FD1CF6" w:rsidRDefault="00FD1CF6" w:rsidP="000A7F51">
      <w:pPr>
        <w:pStyle w:val="BodyText"/>
        <w:numPr>
          <w:ilvl w:val="0"/>
          <w:numId w:val="5"/>
        </w:numPr>
        <w:rPr>
          <w:color w:val="FF0000"/>
          <w:sz w:val="24"/>
        </w:rPr>
      </w:pPr>
      <w:r w:rsidRPr="00FD1CF6">
        <w:rPr>
          <w:sz w:val="24"/>
        </w:rPr>
        <w:t>Also,</w:t>
      </w:r>
      <w:r>
        <w:rPr>
          <w:sz w:val="24"/>
        </w:rPr>
        <w:t xml:space="preserve"> while</w:t>
      </w:r>
      <w:r w:rsidRPr="00FD1CF6">
        <w:rPr>
          <w:sz w:val="24"/>
        </w:rPr>
        <w:t xml:space="preserve"> Bl</w:t>
      </w:r>
      <w:r>
        <w:rPr>
          <w:sz w:val="24"/>
        </w:rPr>
        <w:t xml:space="preserve">uetooth is prone to hacking, safe-guard </w:t>
      </w:r>
      <w:r w:rsidRPr="00FD1CF6">
        <w:rPr>
          <w:sz w:val="24"/>
        </w:rPr>
        <w:t>implem</w:t>
      </w:r>
      <w:r>
        <w:rPr>
          <w:sz w:val="24"/>
        </w:rPr>
        <w:t>entation is</w:t>
      </w:r>
      <w:r w:rsidR="004B2659">
        <w:rPr>
          <w:sz w:val="24"/>
        </w:rPr>
        <w:t xml:space="preserve"> still</w:t>
      </w:r>
      <w:r>
        <w:rPr>
          <w:sz w:val="24"/>
        </w:rPr>
        <w:t xml:space="preserve"> beyond the scope of</w:t>
      </w:r>
      <w:r w:rsidRPr="00FD1CF6">
        <w:rPr>
          <w:sz w:val="24"/>
        </w:rPr>
        <w:t xml:space="preserve"> our project. </w:t>
      </w:r>
    </w:p>
    <w:p w:rsidR="002C5AC6" w:rsidRDefault="00E76072" w:rsidP="000A7F51">
      <w:pPr>
        <w:pStyle w:val="BodyText"/>
        <w:numPr>
          <w:ilvl w:val="0"/>
          <w:numId w:val="5"/>
        </w:numPr>
        <w:rPr>
          <w:sz w:val="24"/>
        </w:rPr>
      </w:pPr>
      <w:r>
        <w:rPr>
          <w:sz w:val="24"/>
        </w:rPr>
        <w:t xml:space="preserve">The scope for our project includes </w:t>
      </w:r>
      <w:r w:rsidR="002C5AC6">
        <w:rPr>
          <w:sz w:val="24"/>
        </w:rPr>
        <w:t xml:space="preserve">only </w:t>
      </w:r>
      <w:r>
        <w:rPr>
          <w:sz w:val="24"/>
        </w:rPr>
        <w:t xml:space="preserve">speech recognition, </w:t>
      </w:r>
      <w:r w:rsidR="002C5AC6">
        <w:rPr>
          <w:sz w:val="24"/>
        </w:rPr>
        <w:t xml:space="preserve">meaning that </w:t>
      </w:r>
      <w:r w:rsidR="004B2659">
        <w:rPr>
          <w:sz w:val="24"/>
        </w:rPr>
        <w:t xml:space="preserve">the </w:t>
      </w:r>
      <w:r w:rsidR="002C5AC6">
        <w:rPr>
          <w:sz w:val="24"/>
        </w:rPr>
        <w:t xml:space="preserve">text of the command is recognized but not the voice of the user. </w:t>
      </w:r>
    </w:p>
    <w:p w:rsidR="001850B3" w:rsidRPr="000130F4" w:rsidRDefault="002C5AC6" w:rsidP="008528F1">
      <w:pPr>
        <w:pStyle w:val="BodyText"/>
        <w:numPr>
          <w:ilvl w:val="0"/>
          <w:numId w:val="5"/>
        </w:numPr>
        <w:rPr>
          <w:sz w:val="24"/>
        </w:rPr>
      </w:pPr>
      <w:r>
        <w:rPr>
          <w:sz w:val="24"/>
        </w:rPr>
        <w:t>User will be provided the functionality of assignin</w:t>
      </w:r>
      <w:r w:rsidR="001850B3">
        <w:rPr>
          <w:sz w:val="24"/>
        </w:rPr>
        <w:t xml:space="preserve">g names to each device but that </w:t>
      </w:r>
      <w:r w:rsidR="004B2659">
        <w:rPr>
          <w:sz w:val="24"/>
        </w:rPr>
        <w:t xml:space="preserve">have to be valid English words </w:t>
      </w:r>
      <w:r w:rsidR="00100298">
        <w:rPr>
          <w:sz w:val="24"/>
        </w:rPr>
        <w:t xml:space="preserve">as we are using </w:t>
      </w:r>
      <w:r w:rsidR="004B2659">
        <w:rPr>
          <w:sz w:val="24"/>
        </w:rPr>
        <w:t xml:space="preserve">Google’s Speech Recognition API </w:t>
      </w:r>
      <w:r w:rsidR="00100298">
        <w:rPr>
          <w:sz w:val="24"/>
        </w:rPr>
        <w:t xml:space="preserve">based on </w:t>
      </w:r>
      <w:r w:rsidR="004B2659">
        <w:rPr>
          <w:sz w:val="24"/>
        </w:rPr>
        <w:t xml:space="preserve">standard </w:t>
      </w:r>
      <w:r w:rsidR="00100298">
        <w:rPr>
          <w:sz w:val="24"/>
        </w:rPr>
        <w:t xml:space="preserve">American English </w:t>
      </w:r>
      <w:r w:rsidR="004B2659">
        <w:rPr>
          <w:sz w:val="24"/>
        </w:rPr>
        <w:t>dictionary.</w:t>
      </w:r>
    </w:p>
    <w:p w:rsidR="001850B3" w:rsidRDefault="009905E4" w:rsidP="009A434D">
      <w:pPr>
        <w:pStyle w:val="Heading2"/>
        <w:ind w:left="450"/>
      </w:pPr>
      <w:bookmarkStart w:id="7" w:name="_Toc489141603"/>
      <w:r>
        <w:t>Functional Requirements</w:t>
      </w:r>
      <w:bookmarkEnd w:id="7"/>
    </w:p>
    <w:p w:rsidR="00FD73FF" w:rsidRPr="005A45B3" w:rsidRDefault="00FD73FF" w:rsidP="000A7F51">
      <w:pPr>
        <w:numPr>
          <w:ilvl w:val="0"/>
          <w:numId w:val="17"/>
        </w:numPr>
        <w:spacing w:after="120"/>
        <w:ind w:hanging="360"/>
        <w:contextualSpacing/>
        <w:jc w:val="both"/>
        <w:rPr>
          <w:szCs w:val="22"/>
        </w:rPr>
      </w:pPr>
      <w:bookmarkStart w:id="8" w:name="_q9kjkuq0ma0w" w:colFirst="0" w:colLast="0"/>
      <w:bookmarkEnd w:id="8"/>
      <w:r w:rsidRPr="005A45B3">
        <w:rPr>
          <w:szCs w:val="22"/>
        </w:rPr>
        <w:t>Our mobile application will allow a user to :</w:t>
      </w:r>
    </w:p>
    <w:p w:rsidR="00FD73FF" w:rsidRPr="005A45B3" w:rsidRDefault="00305A1F" w:rsidP="000A7F51">
      <w:pPr>
        <w:numPr>
          <w:ilvl w:val="1"/>
          <w:numId w:val="17"/>
        </w:numPr>
        <w:spacing w:after="120"/>
        <w:ind w:hanging="360"/>
        <w:contextualSpacing/>
        <w:jc w:val="both"/>
        <w:rPr>
          <w:szCs w:val="22"/>
        </w:rPr>
      </w:pPr>
      <w:bookmarkStart w:id="9" w:name="_7501vcdzfl99" w:colFirst="0" w:colLast="0"/>
      <w:bookmarkEnd w:id="9"/>
      <w:r>
        <w:rPr>
          <w:szCs w:val="22"/>
        </w:rPr>
        <w:lastRenderedPageBreak/>
        <w:t>S</w:t>
      </w:r>
      <w:r w:rsidR="00FD73FF" w:rsidRPr="005A45B3">
        <w:rPr>
          <w:szCs w:val="22"/>
        </w:rPr>
        <w:t>et up his profile.</w:t>
      </w:r>
    </w:p>
    <w:p w:rsidR="00FD73FF" w:rsidRPr="005A45B3" w:rsidRDefault="00305A1F" w:rsidP="000A7F51">
      <w:pPr>
        <w:numPr>
          <w:ilvl w:val="1"/>
          <w:numId w:val="17"/>
        </w:numPr>
        <w:spacing w:after="120"/>
        <w:ind w:hanging="360"/>
        <w:contextualSpacing/>
        <w:jc w:val="both"/>
        <w:rPr>
          <w:szCs w:val="22"/>
        </w:rPr>
      </w:pPr>
      <w:bookmarkStart w:id="10" w:name="_772b53um8au1" w:colFirst="0" w:colLast="0"/>
      <w:bookmarkEnd w:id="10"/>
      <w:r>
        <w:rPr>
          <w:szCs w:val="22"/>
        </w:rPr>
        <w:t>C</w:t>
      </w:r>
      <w:r w:rsidR="00FD73FF" w:rsidRPr="005A45B3">
        <w:rPr>
          <w:szCs w:val="22"/>
        </w:rPr>
        <w:t>reate a basic l</w:t>
      </w:r>
      <w:r>
        <w:rPr>
          <w:szCs w:val="22"/>
        </w:rPr>
        <w:t xml:space="preserve">ayout that acts as a blueprint to depict the number of rooms and devices installed. </w:t>
      </w:r>
    </w:p>
    <w:p w:rsidR="00FD73FF" w:rsidRPr="005A45B3" w:rsidRDefault="00305A1F" w:rsidP="000A7F51">
      <w:pPr>
        <w:numPr>
          <w:ilvl w:val="1"/>
          <w:numId w:val="17"/>
        </w:numPr>
        <w:spacing w:after="120"/>
        <w:ind w:hanging="360"/>
        <w:contextualSpacing/>
        <w:jc w:val="both"/>
        <w:rPr>
          <w:szCs w:val="22"/>
        </w:rPr>
      </w:pPr>
      <w:bookmarkStart w:id="11" w:name="_eu1h0gnc41ui" w:colFirst="0" w:colLast="0"/>
      <w:bookmarkEnd w:id="11"/>
      <w:r>
        <w:rPr>
          <w:szCs w:val="22"/>
        </w:rPr>
        <w:t>A</w:t>
      </w:r>
      <w:r w:rsidR="00FD73FF" w:rsidRPr="005A45B3">
        <w:rPr>
          <w:szCs w:val="22"/>
        </w:rPr>
        <w:t>dd electrical appliances within each room as specified in the blueprint layout.</w:t>
      </w:r>
    </w:p>
    <w:p w:rsidR="00FD73FF" w:rsidRPr="005A45B3" w:rsidRDefault="007B0917" w:rsidP="000A7F51">
      <w:pPr>
        <w:numPr>
          <w:ilvl w:val="1"/>
          <w:numId w:val="17"/>
        </w:numPr>
        <w:spacing w:after="120"/>
        <w:ind w:hanging="360"/>
        <w:contextualSpacing/>
        <w:jc w:val="both"/>
        <w:rPr>
          <w:szCs w:val="22"/>
        </w:rPr>
      </w:pPr>
      <w:r>
        <w:rPr>
          <w:szCs w:val="22"/>
        </w:rPr>
        <w:t>I</w:t>
      </w:r>
      <w:r w:rsidR="00FD73FF" w:rsidRPr="005A45B3">
        <w:rPr>
          <w:szCs w:val="22"/>
        </w:rPr>
        <w:t xml:space="preserve">nput commands to switch devices </w:t>
      </w:r>
      <w:r w:rsidR="00FD73FF" w:rsidRPr="007B0917">
        <w:rPr>
          <w:i/>
          <w:szCs w:val="22"/>
        </w:rPr>
        <w:t>On</w:t>
      </w:r>
      <w:r w:rsidR="00FD73FF" w:rsidRPr="005A45B3">
        <w:rPr>
          <w:szCs w:val="22"/>
        </w:rPr>
        <w:t xml:space="preserve"> or </w:t>
      </w:r>
      <w:r w:rsidR="00FD73FF" w:rsidRPr="007B0917">
        <w:rPr>
          <w:i/>
          <w:szCs w:val="22"/>
        </w:rPr>
        <w:t>Off</w:t>
      </w:r>
      <w:r w:rsidR="00FD73FF" w:rsidRPr="005A45B3">
        <w:rPr>
          <w:szCs w:val="22"/>
        </w:rPr>
        <w:t>, through speech.</w:t>
      </w:r>
    </w:p>
    <w:p w:rsidR="00FD73FF" w:rsidRPr="005A45B3" w:rsidRDefault="00FD73FF" w:rsidP="000A7F51">
      <w:pPr>
        <w:numPr>
          <w:ilvl w:val="0"/>
          <w:numId w:val="16"/>
        </w:numPr>
        <w:spacing w:after="120"/>
        <w:ind w:hanging="360"/>
        <w:contextualSpacing/>
        <w:jc w:val="both"/>
        <w:rPr>
          <w:szCs w:val="22"/>
        </w:rPr>
      </w:pPr>
      <w:bookmarkStart w:id="12" w:name="_h7qmcahfkd2m" w:colFirst="0" w:colLast="0"/>
      <w:bookmarkEnd w:id="12"/>
      <w:r w:rsidRPr="005A45B3">
        <w:rPr>
          <w:szCs w:val="22"/>
        </w:rPr>
        <w:t>Our Hub application will allow a user to :</w:t>
      </w:r>
    </w:p>
    <w:p w:rsidR="00FD73FF" w:rsidRPr="005A45B3" w:rsidRDefault="007B0917" w:rsidP="000A7F51">
      <w:pPr>
        <w:numPr>
          <w:ilvl w:val="1"/>
          <w:numId w:val="16"/>
        </w:numPr>
        <w:spacing w:after="120"/>
        <w:ind w:hanging="360"/>
        <w:contextualSpacing/>
        <w:jc w:val="both"/>
        <w:rPr>
          <w:szCs w:val="22"/>
        </w:rPr>
      </w:pPr>
      <w:bookmarkStart w:id="13" w:name="_hwz3w22q64j3" w:colFirst="0" w:colLast="0"/>
      <w:bookmarkEnd w:id="13"/>
      <w:r>
        <w:rPr>
          <w:szCs w:val="22"/>
        </w:rPr>
        <w:t>R</w:t>
      </w:r>
      <w:r w:rsidR="00FD73FF" w:rsidRPr="005A45B3">
        <w:rPr>
          <w:szCs w:val="22"/>
        </w:rPr>
        <w:t xml:space="preserve">emotely control appliances by sending a notification to the always-ON phone or tablet that is set as the hub. </w:t>
      </w:r>
    </w:p>
    <w:p w:rsidR="00FD73FF" w:rsidRPr="005A45B3" w:rsidRDefault="00FD73FF" w:rsidP="000A7F51">
      <w:pPr>
        <w:numPr>
          <w:ilvl w:val="1"/>
          <w:numId w:val="16"/>
        </w:numPr>
        <w:spacing w:after="120"/>
        <w:ind w:hanging="360"/>
        <w:contextualSpacing/>
        <w:jc w:val="both"/>
        <w:rPr>
          <w:szCs w:val="22"/>
        </w:rPr>
      </w:pPr>
      <w:bookmarkStart w:id="14" w:name="_k152csleajqz" w:colFirst="0" w:colLast="0"/>
      <w:bookmarkEnd w:id="14"/>
      <w:r w:rsidRPr="005A45B3">
        <w:rPr>
          <w:szCs w:val="22"/>
        </w:rPr>
        <w:t xml:space="preserve">Keep track of current </w:t>
      </w:r>
      <w:r w:rsidR="007B0917" w:rsidRPr="005A45B3">
        <w:rPr>
          <w:szCs w:val="22"/>
        </w:rPr>
        <w:t>state (</w:t>
      </w:r>
      <w:r w:rsidRPr="005A45B3">
        <w:rPr>
          <w:szCs w:val="22"/>
        </w:rPr>
        <w:t xml:space="preserve">On/Off) of all appliances specified on the blueprint. </w:t>
      </w:r>
    </w:p>
    <w:p w:rsidR="00FD73FF" w:rsidRPr="005A45B3" w:rsidRDefault="00FD73FF" w:rsidP="000A7F51">
      <w:pPr>
        <w:numPr>
          <w:ilvl w:val="0"/>
          <w:numId w:val="18"/>
        </w:numPr>
        <w:spacing w:after="120"/>
        <w:ind w:hanging="360"/>
        <w:contextualSpacing/>
        <w:jc w:val="both"/>
        <w:rPr>
          <w:szCs w:val="22"/>
        </w:rPr>
      </w:pPr>
      <w:bookmarkStart w:id="15" w:name="_mzg3cklt99bx" w:colFirst="0" w:colLast="0"/>
      <w:bookmarkEnd w:id="15"/>
      <w:r w:rsidRPr="005A45B3">
        <w:rPr>
          <w:szCs w:val="22"/>
        </w:rPr>
        <w:t xml:space="preserve">Both the Hub and the mobile application will be in sync with one another by means of a common account maintained in a cloud database. </w:t>
      </w:r>
    </w:p>
    <w:p w:rsidR="007B0917" w:rsidRPr="00231F84" w:rsidRDefault="00FD73FF" w:rsidP="000A7F51">
      <w:pPr>
        <w:numPr>
          <w:ilvl w:val="0"/>
          <w:numId w:val="18"/>
        </w:numPr>
        <w:spacing w:after="120"/>
        <w:ind w:hanging="360"/>
        <w:contextualSpacing/>
        <w:jc w:val="both"/>
        <w:rPr>
          <w:szCs w:val="22"/>
        </w:rPr>
      </w:pPr>
      <w:bookmarkStart w:id="16" w:name="_gk0xbf5l37ks" w:colFirst="0" w:colLast="0"/>
      <w:bookmarkEnd w:id="16"/>
      <w:r w:rsidRPr="005A45B3">
        <w:rPr>
          <w:szCs w:val="22"/>
        </w:rPr>
        <w:t>Speech signals will be proces</w:t>
      </w:r>
      <w:r w:rsidR="007B0917">
        <w:rPr>
          <w:szCs w:val="22"/>
        </w:rPr>
        <w:t xml:space="preserve">sed and valuable tokens </w:t>
      </w:r>
      <w:r w:rsidRPr="005A45B3">
        <w:rPr>
          <w:szCs w:val="22"/>
        </w:rPr>
        <w:t>extracted</w:t>
      </w:r>
      <w:bookmarkStart w:id="17" w:name="_rbv9ojf7lks2" w:colFirst="0" w:colLast="0"/>
      <w:bookmarkEnd w:id="17"/>
      <w:r w:rsidR="007B0917">
        <w:rPr>
          <w:szCs w:val="22"/>
        </w:rPr>
        <w:t xml:space="preserve">; a </w:t>
      </w:r>
      <w:r w:rsidRPr="007B0917">
        <w:rPr>
          <w:szCs w:val="22"/>
        </w:rPr>
        <w:t>final decision will include three tokens: Command-Room-Device.</w:t>
      </w:r>
    </w:p>
    <w:p w:rsidR="00FD73FF" w:rsidRDefault="00FD73FF" w:rsidP="006D4AE3">
      <w:pPr>
        <w:pStyle w:val="Heading2"/>
        <w:numPr>
          <w:ilvl w:val="0"/>
          <w:numId w:val="0"/>
        </w:numPr>
      </w:pPr>
      <w:bookmarkStart w:id="18" w:name="_1z078fdlc40l" w:colFirst="0" w:colLast="0"/>
      <w:bookmarkEnd w:id="18"/>
    </w:p>
    <w:p w:rsidR="001850B3" w:rsidRPr="00C80A33" w:rsidRDefault="00C80A33" w:rsidP="00C80A33">
      <w:r>
        <w:t xml:space="preserve">The rest of the report is organized as follows. </w:t>
      </w:r>
      <w:r w:rsidR="001850B3" w:rsidRPr="009A434D">
        <w:t>Chapter 2</w:t>
      </w:r>
      <w:r>
        <w:t xml:space="preserve"> presents a </w:t>
      </w:r>
      <w:r w:rsidR="001850B3" w:rsidRPr="00C80A33">
        <w:t xml:space="preserve">literature review </w:t>
      </w:r>
      <w:r>
        <w:t>of the work done so far</w:t>
      </w:r>
      <w:r w:rsidR="009A434D">
        <w:t xml:space="preserve">. </w:t>
      </w:r>
      <w:r w:rsidR="001850B3" w:rsidRPr="009A434D">
        <w:t>Chapter 3</w:t>
      </w:r>
      <w:r w:rsidR="001850B3" w:rsidRPr="00C80A33">
        <w:t xml:space="preserve"> contains the implementation details of the system</w:t>
      </w:r>
      <w:r>
        <w:t xml:space="preserve"> such </w:t>
      </w:r>
      <w:r w:rsidR="009A434D">
        <w:t xml:space="preserve">as </w:t>
      </w:r>
      <w:r w:rsidR="009A434D" w:rsidRPr="00C80A33">
        <w:t>the</w:t>
      </w:r>
      <w:r w:rsidR="001850B3" w:rsidRPr="00C80A33">
        <w:t xml:space="preserve"> overal</w:t>
      </w:r>
      <w:r w:rsidR="004B2659" w:rsidRPr="00C80A33">
        <w:t xml:space="preserve">l design of the system, </w:t>
      </w:r>
      <w:r w:rsidR="001850B3" w:rsidRPr="00C80A33">
        <w:t xml:space="preserve">different modules, </w:t>
      </w:r>
      <w:r>
        <w:t xml:space="preserve">design considerations, and </w:t>
      </w:r>
      <w:r w:rsidR="001850B3" w:rsidRPr="00C80A33">
        <w:t>the methodolog</w:t>
      </w:r>
      <w:r>
        <w:t>ies that were</w:t>
      </w:r>
      <w:r w:rsidR="001850B3" w:rsidRPr="00C80A33">
        <w:t xml:space="preserve"> used. </w:t>
      </w:r>
      <w:r w:rsidR="004B2659" w:rsidRPr="009A434D">
        <w:t>Chapter 4</w:t>
      </w:r>
      <w:r w:rsidR="004B2659" w:rsidRPr="00C80A33">
        <w:t xml:space="preserve"> refers to the description of the prototype being developed including details of individual</w:t>
      </w:r>
      <w:r w:rsidR="001850B3" w:rsidRPr="00C80A33">
        <w:t xml:space="preserve"> components as well as</w:t>
      </w:r>
      <w:r w:rsidR="004B2659" w:rsidRPr="00C80A33">
        <w:t xml:space="preserve"> the complete system</w:t>
      </w:r>
      <w:r w:rsidR="001850B3" w:rsidRPr="00C80A33">
        <w:t xml:space="preserve">. Finally, </w:t>
      </w:r>
      <w:r w:rsidR="00E169D8" w:rsidRPr="009A434D">
        <w:t>C</w:t>
      </w:r>
      <w:r w:rsidR="001850B3" w:rsidRPr="009A434D">
        <w:t>h</w:t>
      </w:r>
      <w:r w:rsidR="004B2659" w:rsidRPr="009A434D">
        <w:t xml:space="preserve">apter 5 </w:t>
      </w:r>
      <w:r w:rsidR="004B2659" w:rsidRPr="00C80A33">
        <w:t>contains the conclusion</w:t>
      </w:r>
      <w:r w:rsidR="009A434D">
        <w:t>.</w:t>
      </w:r>
    </w:p>
    <w:p w:rsidR="005B02FC" w:rsidRDefault="005B02FC" w:rsidP="007C730C">
      <w:pPr>
        <w:pStyle w:val="BodyText"/>
        <w:rPr>
          <w:b/>
          <w:color w:val="1F497D" w:themeColor="text2"/>
        </w:rPr>
      </w:pPr>
    </w:p>
    <w:p w:rsidR="005B02FC" w:rsidRDefault="005B02FC"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BF77F8" w:rsidRDefault="00BF77F8" w:rsidP="007C730C">
      <w:pPr>
        <w:pStyle w:val="BodyText"/>
        <w:rPr>
          <w:b/>
          <w:color w:val="1F497D" w:themeColor="text2"/>
        </w:rPr>
      </w:pPr>
    </w:p>
    <w:p w:rsidR="000F3ABD" w:rsidRDefault="000F3ABD">
      <w:r>
        <w:br w:type="page"/>
      </w:r>
    </w:p>
    <w:p w:rsidR="00CD7A9C" w:rsidRPr="00D501C9" w:rsidRDefault="001E0168" w:rsidP="00D501C9">
      <w:pPr>
        <w:pStyle w:val="Heading1"/>
      </w:pPr>
      <w:bookmarkStart w:id="19" w:name="_Toc489141604"/>
      <w:r w:rsidRPr="00D501C9">
        <w:lastRenderedPageBreak/>
        <w:t>Literature S</w:t>
      </w:r>
      <w:r w:rsidR="00D30D78" w:rsidRPr="00D501C9">
        <w:t>urvey</w:t>
      </w:r>
      <w:bookmarkEnd w:id="19"/>
    </w:p>
    <w:p w:rsidR="000164A3" w:rsidRDefault="000164A3">
      <w:r w:rsidRPr="009A434D">
        <w:t>This chapter comprises of the literature survey done both prior and during development of our project. And while we continue to come across various variants for home automation, the ones that share</w:t>
      </w:r>
      <w:r w:rsidR="00803A25" w:rsidRPr="009A434D">
        <w:t xml:space="preserve"> the most similarity are mentioned </w:t>
      </w:r>
      <w:r w:rsidRPr="009A434D">
        <w:t xml:space="preserve">below. </w:t>
      </w:r>
    </w:p>
    <w:p w:rsidR="000177F4" w:rsidRPr="009A434D" w:rsidRDefault="000177F4"/>
    <w:p w:rsidR="00C346DA" w:rsidRPr="006D4AE3" w:rsidRDefault="00C346DA" w:rsidP="006D4AE3">
      <w:pPr>
        <w:pStyle w:val="Heading2"/>
        <w:ind w:left="450"/>
      </w:pPr>
      <w:bookmarkStart w:id="20" w:name="_Toc489141605"/>
      <w:r w:rsidRPr="006D4AE3">
        <w:t xml:space="preserve">The Framework of Home Remote Automation System </w:t>
      </w:r>
      <w:r w:rsidR="00D501C9" w:rsidRPr="006D4AE3">
        <w:t>B</w:t>
      </w:r>
      <w:r w:rsidRPr="006D4AE3">
        <w:t>ased on Smartphone [1]</w:t>
      </w:r>
      <w:bookmarkEnd w:id="20"/>
    </w:p>
    <w:p w:rsidR="00C346DA" w:rsidRDefault="00C346DA"/>
    <w:p w:rsidR="00C346DA" w:rsidRDefault="00C346DA">
      <w:r>
        <w:t xml:space="preserve">This section deals with a research paper published by the </w:t>
      </w:r>
      <w:r w:rsidRPr="00C346DA">
        <w:t>International Journal of Smart Home</w:t>
      </w:r>
      <w:r>
        <w:t xml:space="preserve"> in 2015. Students from the </w:t>
      </w:r>
      <w:r w:rsidRPr="00C346DA">
        <w:t xml:space="preserve">Bina Nusantara University, School of Computer Science, </w:t>
      </w:r>
      <w:r>
        <w:t xml:space="preserve">in </w:t>
      </w:r>
      <w:r w:rsidRPr="00C346DA">
        <w:t>Jakarta-Indonesia</w:t>
      </w:r>
      <w:r>
        <w:t xml:space="preserve"> worked on creating</w:t>
      </w:r>
      <w:r w:rsidR="00504AC5">
        <w:t xml:space="preserve"> a </w:t>
      </w:r>
      <w:r w:rsidR="00132CFA">
        <w:t>framework (</w:t>
      </w:r>
      <w:r w:rsidR="00504AC5">
        <w:t>shown below) that allows users</w:t>
      </w:r>
      <w:r>
        <w:t xml:space="preserve"> to automate devices within their home. </w:t>
      </w:r>
    </w:p>
    <w:p w:rsidR="00504AC5" w:rsidRDefault="00504AC5"/>
    <w:p w:rsidR="00504AC5" w:rsidRDefault="00504AC5">
      <w:r w:rsidRPr="00504AC5">
        <w:rPr>
          <w:noProof/>
          <w:lang w:val="en-GB" w:eastAsia="en-GB"/>
        </w:rPr>
        <w:drawing>
          <wp:inline distT="0" distB="0" distL="0" distR="0">
            <wp:extent cx="5621248" cy="3230089"/>
            <wp:effectExtent l="0" t="0" r="0" b="8890"/>
            <wp:docPr id="22" name="Picture 22" descr="C:\Users\manal\OneDrive\Pictures\Screenshots\2016-12-0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l\OneDrive\Pictures\Screenshots\2016-12-03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769" r="17351"/>
                    <a:stretch/>
                  </pic:blipFill>
                  <pic:spPr bwMode="auto">
                    <a:xfrm>
                      <a:off x="0" y="0"/>
                      <a:ext cx="5624096" cy="3231726"/>
                    </a:xfrm>
                    <a:prstGeom prst="rect">
                      <a:avLst/>
                    </a:prstGeom>
                    <a:noFill/>
                    <a:ln>
                      <a:noFill/>
                    </a:ln>
                    <a:extLst>
                      <a:ext uri="{53640926-AAD7-44D8-BBD7-CCE9431645EC}">
                        <a14:shadowObscured xmlns:a14="http://schemas.microsoft.com/office/drawing/2010/main"/>
                      </a:ext>
                    </a:extLst>
                  </pic:spPr>
                </pic:pic>
              </a:graphicData>
            </a:graphic>
          </wp:inline>
        </w:drawing>
      </w:r>
    </w:p>
    <w:p w:rsidR="00132CFA" w:rsidRDefault="00132CFA" w:rsidP="00132CFA">
      <w:pPr>
        <w:jc w:val="center"/>
        <w:rPr>
          <w:b/>
        </w:rPr>
      </w:pPr>
    </w:p>
    <w:p w:rsidR="00504AC5" w:rsidRDefault="00504AC5" w:rsidP="00132CFA">
      <w:pPr>
        <w:jc w:val="center"/>
        <w:rPr>
          <w:b/>
        </w:rPr>
      </w:pPr>
      <w:r w:rsidRPr="00132CFA">
        <w:rPr>
          <w:b/>
        </w:rPr>
        <w:t xml:space="preserve">Fig </w:t>
      </w:r>
      <w:r w:rsidR="00132CFA" w:rsidRPr="00132CFA">
        <w:rPr>
          <w:b/>
        </w:rPr>
        <w:t>2.1 Framework of Home Remote Automa</w:t>
      </w:r>
      <w:r w:rsidR="005045C1">
        <w:rPr>
          <w:b/>
        </w:rPr>
        <w:t>t</w:t>
      </w:r>
      <w:r w:rsidR="00410DB8">
        <w:rPr>
          <w:b/>
        </w:rPr>
        <w:t xml:space="preserve">ion System Based on Smartphone </w:t>
      </w:r>
    </w:p>
    <w:p w:rsidR="00CA5672" w:rsidRPr="00132CFA" w:rsidRDefault="00CA5672" w:rsidP="00132CFA">
      <w:pPr>
        <w:jc w:val="center"/>
        <w:rPr>
          <w:b/>
        </w:rPr>
      </w:pPr>
    </w:p>
    <w:p w:rsidR="00CA5672" w:rsidRDefault="00CA5672"/>
    <w:p w:rsidR="00A71F49" w:rsidRDefault="00A71F49">
      <w:r>
        <w:t>This</w:t>
      </w:r>
      <w:r w:rsidRPr="008B3AC7">
        <w:t xml:space="preserve"> research</w:t>
      </w:r>
      <w:r>
        <w:t xml:space="preserve"> paper targeted two </w:t>
      </w:r>
      <w:r w:rsidRPr="008B3AC7">
        <w:t>main tasks, namely controlling devices and providing current information.</w:t>
      </w:r>
    </w:p>
    <w:p w:rsidR="00A71F49" w:rsidRDefault="00A71F49">
      <w:pPr>
        <w:rPr>
          <w:rFonts w:ascii="Arial" w:hAnsi="Arial" w:cs="Arial"/>
          <w:b/>
        </w:rPr>
      </w:pPr>
    </w:p>
    <w:p w:rsidR="00A71F49" w:rsidRPr="00A71F49" w:rsidRDefault="00A71F49">
      <w:pPr>
        <w:rPr>
          <w:rFonts w:ascii="Arial" w:hAnsi="Arial" w:cs="Arial"/>
          <w:b/>
        </w:rPr>
      </w:pPr>
      <w:r w:rsidRPr="00A71F49">
        <w:rPr>
          <w:rFonts w:ascii="Arial" w:hAnsi="Arial" w:cs="Arial"/>
          <w:b/>
        </w:rPr>
        <w:t>2.1.1 Hardware:</w:t>
      </w:r>
    </w:p>
    <w:p w:rsidR="008B3AC7" w:rsidRDefault="008B3AC7">
      <w:r>
        <w:t xml:space="preserve">Using an Arduino microcontroller that connects to a router in the house and is controlled by an </w:t>
      </w:r>
      <w:r w:rsidR="008D3FD6">
        <w:t>Android</w:t>
      </w:r>
      <w:r>
        <w:t xml:space="preserve"> application, signals of ON/OFF are sent to the device through a relay and current information is retrieved wi</w:t>
      </w:r>
      <w:r w:rsidR="00BB5EDA">
        <w:t>th the help of a current sensor</w:t>
      </w:r>
      <w:r>
        <w:t xml:space="preserve">. </w:t>
      </w:r>
    </w:p>
    <w:p w:rsidR="00F10177" w:rsidRDefault="00F10177"/>
    <w:p w:rsidR="000675B6" w:rsidRPr="000675B6" w:rsidRDefault="005302AD">
      <w:pPr>
        <w:rPr>
          <w:rFonts w:ascii="Arial" w:hAnsi="Arial" w:cs="Arial"/>
          <w:b/>
        </w:rPr>
      </w:pPr>
      <w:r>
        <w:rPr>
          <w:rFonts w:ascii="Arial" w:hAnsi="Arial" w:cs="Arial"/>
          <w:b/>
        </w:rPr>
        <w:t>2.1</w:t>
      </w:r>
      <w:r w:rsidR="00A71F49">
        <w:rPr>
          <w:rFonts w:ascii="Arial" w:hAnsi="Arial" w:cs="Arial"/>
          <w:b/>
        </w:rPr>
        <w:t xml:space="preserve">.2 </w:t>
      </w:r>
      <w:r w:rsidR="000675B6" w:rsidRPr="000675B6">
        <w:rPr>
          <w:rFonts w:ascii="Arial" w:hAnsi="Arial" w:cs="Arial"/>
          <w:b/>
        </w:rPr>
        <w:t>Software:</w:t>
      </w:r>
    </w:p>
    <w:p w:rsidR="008B3AC7" w:rsidRDefault="000675B6">
      <w:r>
        <w:t xml:space="preserve">Within software development, the </w:t>
      </w:r>
      <w:r w:rsidRPr="000675B6">
        <w:t xml:space="preserve">provided framework </w:t>
      </w:r>
      <w:r>
        <w:t xml:space="preserve">for </w:t>
      </w:r>
      <w:r w:rsidRPr="000675B6">
        <w:t>Arduino,</w:t>
      </w:r>
      <w:r>
        <w:t xml:space="preserve"> (Arduino 1.0.3) was used. For the mobile application, Titanium software with multi-</w:t>
      </w:r>
      <w:r w:rsidRPr="000675B6">
        <w:t>platform</w:t>
      </w:r>
      <w:r>
        <w:t xml:space="preserve"> settings was relied on. And as far as the web server was concerned, PHP language was used to create a database with </w:t>
      </w:r>
      <w:r w:rsidRPr="000675B6">
        <w:t>MySQL</w:t>
      </w:r>
      <w:r>
        <w:t xml:space="preserve"> programming. </w:t>
      </w:r>
    </w:p>
    <w:p w:rsidR="008B3AC7" w:rsidRDefault="008B3AC7"/>
    <w:p w:rsidR="008B3AC7" w:rsidRDefault="008B3AC7"/>
    <w:p w:rsidR="00504AC5" w:rsidRDefault="00504AC5">
      <w:r>
        <w:t xml:space="preserve">While this research paper relates to development of an </w:t>
      </w:r>
      <w:r w:rsidR="008D3FD6">
        <w:t>Android</w:t>
      </w:r>
      <w:r>
        <w:t xml:space="preserve"> application like ours, it still relies on user commands through the application interface and hence is devoid of any form of speech</w:t>
      </w:r>
      <w:r w:rsidR="00A71F49">
        <w:t xml:space="preserve"> recognition. </w:t>
      </w:r>
    </w:p>
    <w:p w:rsidR="000164A3" w:rsidRDefault="000164A3"/>
    <w:p w:rsidR="008B3AC7" w:rsidRDefault="00A71F49" w:rsidP="009A434D">
      <w:pPr>
        <w:pStyle w:val="Heading2"/>
        <w:ind w:left="450"/>
      </w:pPr>
      <w:bookmarkStart w:id="21" w:name="_Toc489141606"/>
      <w:r>
        <w:t>Voice Control Based Home Automation System</w:t>
      </w:r>
      <w:r w:rsidR="000177F4">
        <w:t xml:space="preserve"> </w:t>
      </w:r>
      <w:r w:rsidR="00410DB8">
        <w:t>[2</w:t>
      </w:r>
      <w:r w:rsidR="008B3AC7">
        <w:t>]</w:t>
      </w:r>
      <w:bookmarkEnd w:id="21"/>
    </w:p>
    <w:p w:rsidR="00CF7E91" w:rsidRPr="00CF7E91" w:rsidRDefault="00CF7E91" w:rsidP="00CF7E91">
      <w:r>
        <w:t xml:space="preserve">This project included two forms of input: Voice Message and Gestures. Students from </w:t>
      </w:r>
      <w:r w:rsidRPr="00CF7E91">
        <w:t>The State University of New Jersey Rutgers</w:t>
      </w:r>
      <w:r>
        <w:t xml:space="preserve"> worked on experimentation of two input mediums to achieve the task of automating devices around the user. </w:t>
      </w:r>
    </w:p>
    <w:p w:rsidR="000164A3" w:rsidRDefault="000164A3"/>
    <w:p w:rsidR="000164A3" w:rsidRDefault="00260C6F">
      <w:r w:rsidRPr="00260C6F">
        <w:rPr>
          <w:noProof/>
          <w:lang w:val="en-GB" w:eastAsia="en-GB"/>
        </w:rPr>
        <w:drawing>
          <wp:inline distT="0" distB="0" distL="0" distR="0">
            <wp:extent cx="5733415" cy="1719152"/>
            <wp:effectExtent l="0" t="0" r="635" b="0"/>
            <wp:docPr id="23" name="Picture 23" descr="C:\Users\manal\OneDrive\Pictures\Screenshots\2016-12-0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l\OneDrive\Pictures\Screenshots\2016-12-03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1719152"/>
                    </a:xfrm>
                    <a:prstGeom prst="rect">
                      <a:avLst/>
                    </a:prstGeom>
                    <a:noFill/>
                    <a:ln>
                      <a:noFill/>
                    </a:ln>
                  </pic:spPr>
                </pic:pic>
              </a:graphicData>
            </a:graphic>
          </wp:inline>
        </w:drawing>
      </w:r>
    </w:p>
    <w:p w:rsidR="00260C6F" w:rsidRDefault="00260C6F"/>
    <w:p w:rsidR="00260C6F" w:rsidRDefault="00260C6F" w:rsidP="00260C6F">
      <w:pPr>
        <w:jc w:val="center"/>
        <w:rPr>
          <w:b/>
        </w:rPr>
      </w:pPr>
      <w:r w:rsidRPr="00132CFA">
        <w:rPr>
          <w:b/>
        </w:rPr>
        <w:t xml:space="preserve">Fig </w:t>
      </w:r>
      <w:r w:rsidR="009B0434">
        <w:rPr>
          <w:b/>
        </w:rPr>
        <w:t xml:space="preserve">2.2 </w:t>
      </w:r>
      <w:r w:rsidR="00C40EA9">
        <w:rPr>
          <w:b/>
        </w:rPr>
        <w:t>Model of</w:t>
      </w:r>
      <w:r>
        <w:rPr>
          <w:b/>
        </w:rPr>
        <w:t xml:space="preserve"> User Input</w:t>
      </w:r>
    </w:p>
    <w:p w:rsidR="003A1540" w:rsidRDefault="003A1540" w:rsidP="00260C6F">
      <w:pPr>
        <w:jc w:val="center"/>
        <w:rPr>
          <w:b/>
        </w:rPr>
      </w:pPr>
    </w:p>
    <w:p w:rsidR="003A1540" w:rsidRDefault="003A1540" w:rsidP="00260C6F">
      <w:pPr>
        <w:jc w:val="center"/>
        <w:rPr>
          <w:b/>
        </w:rPr>
      </w:pPr>
    </w:p>
    <w:p w:rsidR="002E6663" w:rsidRDefault="0038409C" w:rsidP="0038409C">
      <w:pPr>
        <w:rPr>
          <w:rFonts w:ascii="Arial" w:hAnsi="Arial" w:cs="Arial"/>
          <w:b/>
        </w:rPr>
      </w:pPr>
      <w:r>
        <w:rPr>
          <w:rFonts w:ascii="Arial" w:hAnsi="Arial" w:cs="Arial"/>
          <w:b/>
        </w:rPr>
        <w:t>2.2.1Domain of Voice Based Home Automation</w:t>
      </w:r>
    </w:p>
    <w:p w:rsidR="003A1540" w:rsidRDefault="0038409C" w:rsidP="0038409C">
      <w:pPr>
        <w:rPr>
          <w:b/>
        </w:rPr>
      </w:pPr>
      <w:r>
        <w:t xml:space="preserve">An </w:t>
      </w:r>
      <w:r w:rsidR="008D3FD6">
        <w:t>Android</w:t>
      </w:r>
      <w:r>
        <w:t xml:space="preserve"> application that takes voice command will be used to control devices and these d</w:t>
      </w:r>
      <w:r w:rsidRPr="0038409C">
        <w:t>evices controlled or monitored may include electronic ovens,</w:t>
      </w:r>
      <w:r>
        <w:t xml:space="preserve"> motion sensors, music players etc. </w:t>
      </w:r>
      <w:r w:rsidRPr="0038409C">
        <w:t xml:space="preserve">The </w:t>
      </w:r>
      <w:r w:rsidR="008D3FD6">
        <w:t>Android</w:t>
      </w:r>
      <w:r>
        <w:t xml:space="preserve"> platform will </w:t>
      </w:r>
      <w:r w:rsidRPr="0038409C">
        <w:t xml:space="preserve">have </w:t>
      </w:r>
      <w:r>
        <w:t xml:space="preserve">the </w:t>
      </w:r>
      <w:r w:rsidRPr="0038409C">
        <w:t>ability to communicate with server via LTE network or Wi-Fi</w:t>
      </w:r>
      <w:r>
        <w:t xml:space="preserve">. Along with this </w:t>
      </w:r>
      <w:r w:rsidRPr="0038409C">
        <w:t>Socket communic</w:t>
      </w:r>
      <w:r>
        <w:t>ation and a multi-threaded server will also be relied on.</w:t>
      </w:r>
    </w:p>
    <w:p w:rsidR="0038409C" w:rsidRPr="00132CFA" w:rsidRDefault="0038409C" w:rsidP="0038409C">
      <w:pPr>
        <w:rPr>
          <w:b/>
        </w:rPr>
      </w:pPr>
    </w:p>
    <w:p w:rsidR="00260C6F" w:rsidRDefault="00D2330D">
      <w:pPr>
        <w:rPr>
          <w:rFonts w:ascii="Arial" w:hAnsi="Arial" w:cs="Arial"/>
          <w:b/>
        </w:rPr>
      </w:pPr>
      <w:r>
        <w:rPr>
          <w:rFonts w:ascii="Arial" w:hAnsi="Arial" w:cs="Arial"/>
          <w:b/>
        </w:rPr>
        <w:t>2.2.2</w:t>
      </w:r>
      <w:r w:rsidR="003A1540" w:rsidRPr="003A1540">
        <w:rPr>
          <w:rFonts w:ascii="Arial" w:hAnsi="Arial" w:cs="Arial"/>
          <w:b/>
        </w:rPr>
        <w:t xml:space="preserve"> Thread Algorithm for the Server:</w:t>
      </w:r>
    </w:p>
    <w:p w:rsidR="00C343ED" w:rsidRDefault="006876F5" w:rsidP="00C343ED">
      <w:r>
        <w:t>Thread</w:t>
      </w:r>
      <w:r w:rsidR="00C343ED">
        <w:t xml:space="preserve"> algorithm allows the server to communicate with multiple clients at the same time.</w:t>
      </w:r>
    </w:p>
    <w:p w:rsidR="003A1540" w:rsidRDefault="00C343ED" w:rsidP="00C343ED">
      <w:r>
        <w:t xml:space="preserve">In general, if the server has only one thread and once the server is in communication with a client, the thread is taken. </w:t>
      </w:r>
      <w:r w:rsidRPr="00C343ED">
        <w:t xml:space="preserve">To avoid such </w:t>
      </w:r>
      <w:r>
        <w:t xml:space="preserve">a </w:t>
      </w:r>
      <w:r w:rsidRPr="00C343ED">
        <w:t>problem</w:t>
      </w:r>
      <w:r>
        <w:t xml:space="preserve">, </w:t>
      </w:r>
      <w:r w:rsidRPr="00C343ED">
        <w:t>multi-thr</w:t>
      </w:r>
      <w:r>
        <w:t>ead method for building the server was employed.</w:t>
      </w:r>
    </w:p>
    <w:p w:rsidR="003A1540" w:rsidRDefault="003A1540"/>
    <w:p w:rsidR="003A1540" w:rsidRDefault="003A1540"/>
    <w:p w:rsidR="003A1540" w:rsidRDefault="003A1540"/>
    <w:p w:rsidR="003A1540" w:rsidRDefault="003A1540"/>
    <w:p w:rsidR="003A1540" w:rsidRDefault="00471B66">
      <w:pPr>
        <w:rPr>
          <w:noProof/>
          <w:lang w:val="en-GB" w:eastAsia="en-GB"/>
        </w:rPr>
      </w:pPr>
      <w:r w:rsidRPr="00471B66">
        <w:rPr>
          <w:noProof/>
          <w:lang w:val="en-GB" w:eastAsia="en-GB"/>
        </w:rPr>
        <w:lastRenderedPageBreak/>
        <w:drawing>
          <wp:inline distT="0" distB="0" distL="0" distR="0">
            <wp:extent cx="5733415" cy="5305004"/>
            <wp:effectExtent l="0" t="0" r="635" b="0"/>
            <wp:docPr id="26" name="Picture 26" descr="C:\Users\manal\Desktop\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l\Desktop\m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5305004"/>
                    </a:xfrm>
                    <a:prstGeom prst="rect">
                      <a:avLst/>
                    </a:prstGeom>
                    <a:noFill/>
                    <a:ln>
                      <a:noFill/>
                    </a:ln>
                  </pic:spPr>
                </pic:pic>
              </a:graphicData>
            </a:graphic>
          </wp:inline>
        </w:drawing>
      </w:r>
    </w:p>
    <w:p w:rsidR="00471B66" w:rsidRDefault="00471B66">
      <w:pPr>
        <w:rPr>
          <w:noProof/>
          <w:lang w:val="en-GB" w:eastAsia="en-GB"/>
        </w:rPr>
      </w:pPr>
    </w:p>
    <w:p w:rsidR="00471B66" w:rsidRDefault="00471B66"/>
    <w:p w:rsidR="00471B66" w:rsidRDefault="00471B66" w:rsidP="00471B66">
      <w:pPr>
        <w:jc w:val="center"/>
        <w:rPr>
          <w:b/>
        </w:rPr>
      </w:pPr>
      <w:r w:rsidRPr="00132CFA">
        <w:rPr>
          <w:b/>
        </w:rPr>
        <w:t xml:space="preserve">Fig </w:t>
      </w:r>
      <w:r>
        <w:rPr>
          <w:b/>
        </w:rPr>
        <w:t>2.2</w:t>
      </w:r>
      <w:r w:rsidR="00D2330D">
        <w:rPr>
          <w:b/>
        </w:rPr>
        <w:t>.2</w:t>
      </w:r>
      <w:r>
        <w:rPr>
          <w:b/>
        </w:rPr>
        <w:t xml:space="preserve"> Logic Diagram of Thread Algorithm</w:t>
      </w:r>
    </w:p>
    <w:p w:rsidR="00260C6F" w:rsidRDefault="00260C6F"/>
    <w:p w:rsidR="003A1540" w:rsidRDefault="003A1540"/>
    <w:p w:rsidR="000164A3" w:rsidRDefault="000164A3">
      <w:r w:rsidRPr="00BA3CC6">
        <w:t>Perusing</w:t>
      </w:r>
      <w:r>
        <w:t xml:space="preserve"> through</w:t>
      </w:r>
      <w:r w:rsidR="00BA3CC6">
        <w:t xml:space="preserve"> the project above</w:t>
      </w:r>
      <w:r w:rsidR="00C346DA">
        <w:t xml:space="preserve"> proved to be immensely helpful since it allowed us to understand areas of research that have been paid attention too and issues that still remain to be solved. </w:t>
      </w:r>
      <w:r w:rsidR="00BA3CC6">
        <w:t xml:space="preserve">Also, while many </w:t>
      </w:r>
      <w:r w:rsidR="00C346DA">
        <w:t>have dwelled within home automation, not many have relied on bringing speech recognition</w:t>
      </w:r>
      <w:r w:rsidR="00F5786E">
        <w:t xml:space="preserve">, </w:t>
      </w:r>
      <w:r w:rsidR="00C346DA">
        <w:t xml:space="preserve">together with an </w:t>
      </w:r>
      <w:r w:rsidR="008D3FD6">
        <w:t>Android</w:t>
      </w:r>
      <w:r w:rsidR="00C346DA">
        <w:t xml:space="preserve"> application</w:t>
      </w:r>
      <w:r w:rsidR="00F5786E">
        <w:t xml:space="preserve"> to create one</w:t>
      </w:r>
      <w:r w:rsidR="00C346DA">
        <w:t xml:space="preserve"> complete product.</w:t>
      </w:r>
      <w:r w:rsidR="00F5786E">
        <w:t xml:space="preserve"> Even with the above Voice Based Home Automation project from The State University of New Jersey, certain aspects like command feedback that allow</w:t>
      </w:r>
      <w:r w:rsidR="00805B5A">
        <w:t>ed</w:t>
      </w:r>
      <w:r w:rsidR="00F5786E">
        <w:t xml:space="preserve"> the user to see the actual effect of their spoken command </w:t>
      </w:r>
      <w:r w:rsidR="00BA3CC6">
        <w:t xml:space="preserve">and maintenance of a cloud database for remote access </w:t>
      </w:r>
      <w:r w:rsidR="00F5786E">
        <w:t xml:space="preserve">are absent. </w:t>
      </w:r>
    </w:p>
    <w:p w:rsidR="00BA3CC6" w:rsidRDefault="00BA3CC6"/>
    <w:p w:rsidR="00BA3CC6" w:rsidRPr="009A434D" w:rsidRDefault="008D426E">
      <w:r w:rsidRPr="009A434D">
        <w:t>On the whole</w:t>
      </w:r>
      <w:r w:rsidR="00BA3CC6" w:rsidRPr="009A434D">
        <w:t xml:space="preserve">, our literature survey is not just limited to projects from </w:t>
      </w:r>
      <w:r w:rsidR="003821F6" w:rsidRPr="009A434D">
        <w:t xml:space="preserve">student </w:t>
      </w:r>
      <w:r w:rsidR="00BA3CC6" w:rsidRPr="009A434D">
        <w:t>teams like ours but also includes keeping track of commercial products within the arena of Home Automation like Amazon Echo</w:t>
      </w:r>
      <w:r w:rsidR="00410DB8" w:rsidRPr="009A434D">
        <w:t xml:space="preserve"> [3]</w:t>
      </w:r>
      <w:r w:rsidR="00BA3CC6" w:rsidRPr="009A434D">
        <w:t>, Apple Homekit</w:t>
      </w:r>
      <w:r w:rsidR="000177F4">
        <w:t xml:space="preserve"> </w:t>
      </w:r>
      <w:r w:rsidR="00410DB8" w:rsidRPr="009A434D">
        <w:t xml:space="preserve">[4] </w:t>
      </w:r>
      <w:r w:rsidR="000C0C2A" w:rsidRPr="009A434D">
        <w:t xml:space="preserve">or Google’s </w:t>
      </w:r>
      <w:r w:rsidR="00410DB8" w:rsidRPr="009A434D">
        <w:t>Nest [5]</w:t>
      </w:r>
      <w:r w:rsidR="000C0C2A" w:rsidRPr="009A434D">
        <w:t>. Mains</w:t>
      </w:r>
      <w:r w:rsidR="00D57EF9" w:rsidRPr="009A434D">
        <w:t>tream products such as these indicate the demand for Smart Homes within the global ma</w:t>
      </w:r>
      <w:r w:rsidR="00304CD9" w:rsidRPr="009A434D">
        <w:t xml:space="preserve">rket, reviews for </w:t>
      </w:r>
      <w:r w:rsidR="000177F4" w:rsidRPr="009A434D">
        <w:t>which</w:t>
      </w:r>
      <w:r w:rsidR="000177F4">
        <w:t xml:space="preserve"> </w:t>
      </w:r>
      <w:r w:rsidR="000177F4" w:rsidRPr="009A434D">
        <w:t>help</w:t>
      </w:r>
      <w:r w:rsidR="00D57EF9" w:rsidRPr="009A434D">
        <w:t xml:space="preserve"> highlight </w:t>
      </w:r>
      <w:r w:rsidRPr="009A434D">
        <w:t xml:space="preserve">actual </w:t>
      </w:r>
      <w:r w:rsidR="000C0C2A" w:rsidRPr="009A434D">
        <w:t xml:space="preserve">limitations people come </w:t>
      </w:r>
      <w:r w:rsidR="00AA665D" w:rsidRPr="009A434D">
        <w:t>across when using them</w:t>
      </w:r>
      <w:r w:rsidR="000C0C2A" w:rsidRPr="009A434D">
        <w:t xml:space="preserve">. </w:t>
      </w:r>
    </w:p>
    <w:p w:rsidR="00BF77F8" w:rsidRPr="006D4AE3" w:rsidRDefault="00BF77F8" w:rsidP="00BF77F8">
      <w:pPr>
        <w:pStyle w:val="BodyText"/>
      </w:pPr>
    </w:p>
    <w:p w:rsidR="00CD7A9C" w:rsidRPr="004C5B62" w:rsidRDefault="00D30D78" w:rsidP="006D4AE3">
      <w:pPr>
        <w:pStyle w:val="Heading1"/>
      </w:pPr>
      <w:bookmarkStart w:id="22" w:name="_Toc489141607"/>
      <w:r w:rsidRPr="004C5B62">
        <w:lastRenderedPageBreak/>
        <w:t>Requirements and design</w:t>
      </w:r>
      <w:bookmarkEnd w:id="22"/>
    </w:p>
    <w:p w:rsidR="003D4401" w:rsidRPr="00F10177" w:rsidRDefault="003D4401" w:rsidP="00AA532E">
      <w:r w:rsidRPr="00F10177">
        <w:t xml:space="preserve">This chapter refers to all functional and non-functional requirements of the system as well as an overview of how the system functions and how each functionality is divided and assigned to a particular component. </w:t>
      </w:r>
    </w:p>
    <w:p w:rsidR="00B603DE" w:rsidRDefault="00B603DE" w:rsidP="00AA532E"/>
    <w:p w:rsidR="00B603DE" w:rsidRPr="00B603DE" w:rsidRDefault="00B603DE" w:rsidP="009A434D">
      <w:pPr>
        <w:pStyle w:val="Heading2"/>
        <w:ind w:left="450"/>
      </w:pPr>
      <w:bookmarkStart w:id="23" w:name="_Toc467252756"/>
      <w:bookmarkStart w:id="24" w:name="_Toc489141608"/>
      <w:r w:rsidRPr="00B603DE">
        <w:t>System Overview</w:t>
      </w:r>
      <w:bookmarkEnd w:id="23"/>
      <w:bookmarkEnd w:id="24"/>
    </w:p>
    <w:p w:rsidR="00B004C7" w:rsidRPr="00F10177" w:rsidRDefault="00B603DE" w:rsidP="00F10177">
      <w:pPr>
        <w:pStyle w:val="BodyText"/>
        <w:rPr>
          <w:color w:val="000000"/>
          <w:sz w:val="24"/>
        </w:rPr>
      </w:pPr>
      <w:r w:rsidRPr="00F10177">
        <w:rPr>
          <w:color w:val="000000"/>
          <w:sz w:val="24"/>
        </w:rPr>
        <w:t xml:space="preserve">To map voice commands to specified household devices, our application needs to be active on two platforms: one would be the personal smartphone application of the user and the second would be the Hub (another </w:t>
      </w:r>
      <w:r w:rsidR="008D3FD6">
        <w:rPr>
          <w:color w:val="000000"/>
          <w:sz w:val="24"/>
        </w:rPr>
        <w:t>Android</w:t>
      </w:r>
      <w:r w:rsidRPr="00F10177">
        <w:rPr>
          <w:color w:val="000000"/>
          <w:sz w:val="24"/>
        </w:rPr>
        <w:t xml:space="preserve"> smartphone or tablet dedicated to accessing the cloud). The first application platform would be responsible for taking input command and processing it to extract valuable tokens. With the Hub being responsible for forwarding this processed command to the device in actual, the cloud database will be accessed both prior to execution to get current states as well as after execution of command to update current states.</w:t>
      </w:r>
    </w:p>
    <w:p w:rsidR="000C1B86" w:rsidRPr="00F10177" w:rsidRDefault="000C1B86" w:rsidP="00F10177">
      <w:pPr>
        <w:pStyle w:val="BodyText"/>
        <w:rPr>
          <w:color w:val="000000"/>
          <w:sz w:val="24"/>
        </w:rPr>
      </w:pPr>
    </w:p>
    <w:p w:rsidR="00B603DE" w:rsidRPr="000C1B86" w:rsidRDefault="00B603DE" w:rsidP="009A434D">
      <w:pPr>
        <w:pStyle w:val="Heading2"/>
        <w:ind w:left="450"/>
      </w:pPr>
      <w:bookmarkStart w:id="25" w:name="_Toc310093402"/>
      <w:bookmarkStart w:id="26" w:name="_Toc386300402"/>
      <w:bookmarkStart w:id="27" w:name="_Toc467252757"/>
      <w:bookmarkStart w:id="28" w:name="_Toc489141609"/>
      <w:r w:rsidRPr="000C1B86">
        <w:t>Design Considerations</w:t>
      </w:r>
      <w:bookmarkEnd w:id="25"/>
      <w:bookmarkEnd w:id="26"/>
      <w:bookmarkEnd w:id="27"/>
      <w:bookmarkEnd w:id="28"/>
    </w:p>
    <w:p w:rsidR="00B603DE" w:rsidRPr="00B004C7" w:rsidRDefault="00B603DE" w:rsidP="00B603DE">
      <w:pPr>
        <w:pStyle w:val="BodyText"/>
        <w:rPr>
          <w:color w:val="000000"/>
          <w:sz w:val="24"/>
        </w:rPr>
      </w:pPr>
      <w:bookmarkStart w:id="29" w:name="_Toc310093403"/>
      <w:bookmarkStart w:id="30" w:name="_Toc386300403"/>
      <w:r w:rsidRPr="00B004C7">
        <w:rPr>
          <w:color w:val="000000"/>
          <w:sz w:val="24"/>
        </w:rPr>
        <w:t>Following ar</w:t>
      </w:r>
      <w:r w:rsidR="00805B5A">
        <w:rPr>
          <w:color w:val="000000"/>
          <w:sz w:val="24"/>
        </w:rPr>
        <w:t xml:space="preserve">e the major issues that were </w:t>
      </w:r>
      <w:r w:rsidRPr="00B004C7">
        <w:rPr>
          <w:color w:val="000000"/>
          <w:sz w:val="24"/>
        </w:rPr>
        <w:t>addressed or</w:t>
      </w:r>
      <w:r w:rsidR="00805B5A">
        <w:rPr>
          <w:color w:val="000000"/>
          <w:sz w:val="24"/>
        </w:rPr>
        <w:t xml:space="preserve"> resolved for development of</w:t>
      </w:r>
      <w:r w:rsidRPr="00B004C7">
        <w:rPr>
          <w:color w:val="000000"/>
          <w:sz w:val="24"/>
        </w:rPr>
        <w:t xml:space="preserve"> the complete design. </w:t>
      </w:r>
    </w:p>
    <w:p w:rsidR="00B004C7" w:rsidRDefault="00B004C7" w:rsidP="00B603DE">
      <w:pPr>
        <w:pStyle w:val="BodyText"/>
        <w:suppressAutoHyphens/>
        <w:jc w:val="left"/>
        <w:rPr>
          <w:b/>
          <w:bCs/>
          <w:sz w:val="24"/>
        </w:rPr>
      </w:pPr>
    </w:p>
    <w:p w:rsidR="00B603DE" w:rsidRPr="00832433" w:rsidRDefault="000C1B86" w:rsidP="00B603DE">
      <w:pPr>
        <w:pStyle w:val="BodyText"/>
        <w:suppressAutoHyphens/>
        <w:jc w:val="left"/>
        <w:rPr>
          <w:rFonts w:ascii="Arial" w:hAnsi="Arial" w:cs="Arial"/>
          <w:b/>
          <w:bCs/>
          <w:sz w:val="24"/>
        </w:rPr>
      </w:pPr>
      <w:r>
        <w:rPr>
          <w:rFonts w:ascii="Arial" w:hAnsi="Arial" w:cs="Arial"/>
          <w:b/>
          <w:bCs/>
          <w:sz w:val="24"/>
        </w:rPr>
        <w:t>3.2</w:t>
      </w:r>
      <w:r w:rsidR="00B004C7" w:rsidRPr="00832433">
        <w:rPr>
          <w:rFonts w:ascii="Arial" w:hAnsi="Arial" w:cs="Arial"/>
          <w:b/>
          <w:bCs/>
          <w:sz w:val="24"/>
        </w:rPr>
        <w:t>.2</w:t>
      </w:r>
      <w:r w:rsidR="00B603DE" w:rsidRPr="00832433">
        <w:rPr>
          <w:rFonts w:ascii="Arial" w:hAnsi="Arial" w:cs="Arial"/>
          <w:b/>
          <w:bCs/>
          <w:sz w:val="24"/>
        </w:rPr>
        <w:t xml:space="preserve"> Assumptions and Dependencies</w:t>
      </w:r>
    </w:p>
    <w:p w:rsidR="00B603DE" w:rsidRPr="00B004C7" w:rsidRDefault="00B603DE" w:rsidP="000A7F51">
      <w:pPr>
        <w:pStyle w:val="BodyText"/>
        <w:numPr>
          <w:ilvl w:val="0"/>
          <w:numId w:val="13"/>
        </w:numPr>
        <w:suppressAutoHyphens/>
        <w:jc w:val="left"/>
        <w:rPr>
          <w:color w:val="000000"/>
          <w:sz w:val="24"/>
        </w:rPr>
      </w:pPr>
      <w:r w:rsidRPr="00B004C7">
        <w:rPr>
          <w:color w:val="000000"/>
          <w:sz w:val="24"/>
        </w:rPr>
        <w:t>Availability of internet.</w:t>
      </w:r>
    </w:p>
    <w:p w:rsidR="00B603DE" w:rsidRPr="00B004C7" w:rsidRDefault="00805B5A" w:rsidP="000A7F51">
      <w:pPr>
        <w:pStyle w:val="BodyText"/>
        <w:numPr>
          <w:ilvl w:val="0"/>
          <w:numId w:val="13"/>
        </w:numPr>
        <w:suppressAutoHyphens/>
        <w:jc w:val="left"/>
        <w:rPr>
          <w:color w:val="000000"/>
          <w:sz w:val="24"/>
        </w:rPr>
      </w:pPr>
      <w:r>
        <w:rPr>
          <w:color w:val="000000"/>
          <w:sz w:val="24"/>
        </w:rPr>
        <w:t xml:space="preserve">User </w:t>
      </w:r>
      <w:r w:rsidR="00B603DE" w:rsidRPr="00B004C7">
        <w:rPr>
          <w:color w:val="000000"/>
          <w:sz w:val="24"/>
        </w:rPr>
        <w:t xml:space="preserve">educated enough to use and understand the application. </w:t>
      </w:r>
    </w:p>
    <w:p w:rsidR="00B603DE" w:rsidRPr="00B004C7" w:rsidRDefault="00B603DE" w:rsidP="000A7F51">
      <w:pPr>
        <w:pStyle w:val="BodyText"/>
        <w:numPr>
          <w:ilvl w:val="0"/>
          <w:numId w:val="13"/>
        </w:numPr>
        <w:suppressAutoHyphens/>
        <w:jc w:val="left"/>
        <w:rPr>
          <w:color w:val="000000"/>
          <w:sz w:val="24"/>
        </w:rPr>
      </w:pPr>
      <w:r w:rsidRPr="00B004C7">
        <w:rPr>
          <w:color w:val="000000"/>
          <w:sz w:val="24"/>
        </w:rPr>
        <w:t>Availability of the online cloud for database access.</w:t>
      </w:r>
    </w:p>
    <w:p w:rsidR="00B603DE" w:rsidRPr="00B004C7" w:rsidRDefault="00805B5A" w:rsidP="000A7F51">
      <w:pPr>
        <w:pStyle w:val="BodyText"/>
        <w:numPr>
          <w:ilvl w:val="0"/>
          <w:numId w:val="13"/>
        </w:numPr>
        <w:suppressAutoHyphens/>
        <w:jc w:val="left"/>
        <w:rPr>
          <w:color w:val="000000"/>
          <w:sz w:val="24"/>
        </w:rPr>
      </w:pPr>
      <w:r>
        <w:rPr>
          <w:color w:val="000000"/>
          <w:sz w:val="24"/>
        </w:rPr>
        <w:t xml:space="preserve">Bluetooth connectivity </w:t>
      </w:r>
      <w:r w:rsidR="00B603DE" w:rsidRPr="00B004C7">
        <w:rPr>
          <w:color w:val="000000"/>
          <w:sz w:val="24"/>
        </w:rPr>
        <w:t xml:space="preserve">enabled in the smartphone. </w:t>
      </w:r>
    </w:p>
    <w:p w:rsidR="00B603DE" w:rsidRPr="00B004C7" w:rsidRDefault="00B603DE" w:rsidP="000A7F51">
      <w:pPr>
        <w:pStyle w:val="BodyText"/>
        <w:numPr>
          <w:ilvl w:val="0"/>
          <w:numId w:val="13"/>
        </w:numPr>
        <w:suppressAutoHyphens/>
        <w:jc w:val="left"/>
        <w:rPr>
          <w:color w:val="000000"/>
          <w:sz w:val="24"/>
        </w:rPr>
      </w:pPr>
      <w:r w:rsidRPr="00B004C7">
        <w:rPr>
          <w:color w:val="000000"/>
          <w:sz w:val="24"/>
        </w:rPr>
        <w:t>Relat</w:t>
      </w:r>
      <w:r w:rsidR="00805B5A">
        <w:rPr>
          <w:color w:val="000000"/>
          <w:sz w:val="24"/>
        </w:rPr>
        <w:t xml:space="preserve">ively noise free environment </w:t>
      </w:r>
      <w:r w:rsidRPr="00B004C7">
        <w:rPr>
          <w:color w:val="000000"/>
          <w:sz w:val="24"/>
        </w:rPr>
        <w:t>expected for speech recognition to perform well.</w:t>
      </w:r>
    </w:p>
    <w:p w:rsidR="00B004C7" w:rsidRPr="00CC1452" w:rsidRDefault="00805B5A" w:rsidP="000A7F51">
      <w:pPr>
        <w:pStyle w:val="BodyText"/>
        <w:numPr>
          <w:ilvl w:val="0"/>
          <w:numId w:val="13"/>
        </w:numPr>
        <w:suppressAutoHyphens/>
        <w:jc w:val="left"/>
        <w:rPr>
          <w:color w:val="000000"/>
          <w:sz w:val="24"/>
        </w:rPr>
      </w:pPr>
      <w:r>
        <w:rPr>
          <w:color w:val="000000"/>
          <w:sz w:val="24"/>
        </w:rPr>
        <w:t xml:space="preserve">Smartphones with at least </w:t>
      </w:r>
      <w:r w:rsidR="00B603DE" w:rsidRPr="00B004C7">
        <w:rPr>
          <w:color w:val="000000"/>
          <w:sz w:val="24"/>
        </w:rPr>
        <w:t xml:space="preserve">4.4 KitKat </w:t>
      </w:r>
      <w:r w:rsidR="008D3FD6">
        <w:rPr>
          <w:color w:val="000000"/>
          <w:sz w:val="24"/>
        </w:rPr>
        <w:t>Android</w:t>
      </w:r>
      <w:r>
        <w:rPr>
          <w:color w:val="000000"/>
          <w:sz w:val="24"/>
        </w:rPr>
        <w:t xml:space="preserve"> OS.</w:t>
      </w:r>
    </w:p>
    <w:p w:rsidR="00B004C7" w:rsidRPr="00B004C7" w:rsidRDefault="00B004C7" w:rsidP="00B603DE">
      <w:pPr>
        <w:pStyle w:val="BodyText"/>
        <w:suppressAutoHyphens/>
        <w:jc w:val="left"/>
        <w:rPr>
          <w:color w:val="000000"/>
          <w:sz w:val="24"/>
        </w:rPr>
      </w:pPr>
    </w:p>
    <w:p w:rsidR="00B603DE" w:rsidRPr="00832433" w:rsidRDefault="00B004C7" w:rsidP="00B603DE">
      <w:pPr>
        <w:pStyle w:val="BodyText"/>
        <w:suppressAutoHyphens/>
        <w:jc w:val="left"/>
        <w:rPr>
          <w:rFonts w:ascii="Arial" w:hAnsi="Arial" w:cs="Arial"/>
          <w:b/>
          <w:bCs/>
          <w:sz w:val="24"/>
        </w:rPr>
      </w:pPr>
      <w:r w:rsidRPr="00832433">
        <w:rPr>
          <w:rFonts w:ascii="Arial" w:hAnsi="Arial" w:cs="Arial"/>
          <w:b/>
          <w:bCs/>
          <w:sz w:val="24"/>
        </w:rPr>
        <w:t>3</w:t>
      </w:r>
      <w:r w:rsidR="000C1B86">
        <w:rPr>
          <w:rFonts w:ascii="Arial" w:hAnsi="Arial" w:cs="Arial"/>
          <w:b/>
          <w:bCs/>
          <w:sz w:val="24"/>
        </w:rPr>
        <w:t>.2</w:t>
      </w:r>
      <w:r w:rsidRPr="00832433">
        <w:rPr>
          <w:rFonts w:ascii="Arial" w:hAnsi="Arial" w:cs="Arial"/>
          <w:b/>
          <w:bCs/>
          <w:sz w:val="24"/>
        </w:rPr>
        <w:t>.3</w:t>
      </w:r>
      <w:r w:rsidR="00B603DE" w:rsidRPr="00832433">
        <w:rPr>
          <w:rFonts w:ascii="Arial" w:hAnsi="Arial" w:cs="Arial"/>
          <w:b/>
          <w:bCs/>
          <w:sz w:val="24"/>
        </w:rPr>
        <w:t xml:space="preserve"> General Constraints</w:t>
      </w:r>
    </w:p>
    <w:p w:rsidR="00B603DE" w:rsidRPr="00B004C7" w:rsidRDefault="002E6663" w:rsidP="000A7F51">
      <w:pPr>
        <w:pStyle w:val="BodyText"/>
        <w:numPr>
          <w:ilvl w:val="0"/>
          <w:numId w:val="14"/>
        </w:numPr>
        <w:suppressAutoHyphens/>
        <w:jc w:val="left"/>
        <w:rPr>
          <w:b/>
          <w:sz w:val="24"/>
        </w:rPr>
      </w:pPr>
      <w:r>
        <w:rPr>
          <w:b/>
          <w:sz w:val="24"/>
        </w:rPr>
        <w:t xml:space="preserve">Hardware and </w:t>
      </w:r>
      <w:r w:rsidR="00B603DE" w:rsidRPr="00B004C7">
        <w:rPr>
          <w:b/>
          <w:sz w:val="24"/>
        </w:rPr>
        <w:t>software environment:</w:t>
      </w:r>
    </w:p>
    <w:p w:rsidR="00B603DE" w:rsidRPr="00B004C7" w:rsidRDefault="00B603DE" w:rsidP="00B603DE">
      <w:pPr>
        <w:pStyle w:val="BodyText"/>
        <w:suppressAutoHyphens/>
        <w:rPr>
          <w:sz w:val="24"/>
        </w:rPr>
      </w:pPr>
      <w:r w:rsidRPr="00B004C7">
        <w:rPr>
          <w:sz w:val="24"/>
        </w:rPr>
        <w:t>Mob</w:t>
      </w:r>
      <w:r w:rsidR="00B2012A">
        <w:rPr>
          <w:sz w:val="24"/>
        </w:rPr>
        <w:t>ile based applications have a</w:t>
      </w:r>
      <w:r w:rsidRPr="00B004C7">
        <w:rPr>
          <w:sz w:val="24"/>
        </w:rPr>
        <w:t xml:space="preserve"> restricted application size as compared to a desktop applications because they are stored </w:t>
      </w:r>
      <w:r w:rsidR="009D7FF9">
        <w:rPr>
          <w:sz w:val="24"/>
        </w:rPr>
        <w:t>on a smartphone. Hence our intention was</w:t>
      </w:r>
      <w:r w:rsidRPr="00B004C7">
        <w:rPr>
          <w:sz w:val="24"/>
        </w:rPr>
        <w:t xml:space="preserve"> to</w:t>
      </w:r>
      <w:r w:rsidR="009D7FF9">
        <w:rPr>
          <w:sz w:val="24"/>
        </w:rPr>
        <w:t xml:space="preserve"> build an application that </w:t>
      </w:r>
      <w:r w:rsidRPr="00B004C7">
        <w:rPr>
          <w:sz w:val="24"/>
        </w:rPr>
        <w:t>efficiently use</w:t>
      </w:r>
      <w:r w:rsidR="009D7FF9">
        <w:rPr>
          <w:sz w:val="24"/>
        </w:rPr>
        <w:t>d</w:t>
      </w:r>
      <w:r w:rsidRPr="00B004C7">
        <w:rPr>
          <w:sz w:val="24"/>
        </w:rPr>
        <w:t xml:space="preserve"> the system’s hardware or network resources, m</w:t>
      </w:r>
      <w:r w:rsidR="00B2012A">
        <w:rPr>
          <w:sz w:val="24"/>
        </w:rPr>
        <w:t xml:space="preserve">inimizing the application size. </w:t>
      </w:r>
      <w:r w:rsidR="009D7FF9">
        <w:rPr>
          <w:bCs/>
          <w:sz w:val="24"/>
        </w:rPr>
        <w:t>Hardware specifications</w:t>
      </w:r>
      <w:r w:rsidR="004D303F">
        <w:rPr>
          <w:bCs/>
          <w:sz w:val="24"/>
        </w:rPr>
        <w:t xml:space="preserve"> </w:t>
      </w:r>
      <w:r w:rsidR="009D7FF9">
        <w:rPr>
          <w:bCs/>
          <w:sz w:val="24"/>
        </w:rPr>
        <w:t xml:space="preserve">for adequate performance of our application had to be set at </w:t>
      </w:r>
      <w:r w:rsidRPr="00B004C7">
        <w:rPr>
          <w:bCs/>
          <w:sz w:val="24"/>
        </w:rPr>
        <w:t xml:space="preserve">1GB RAM, 4.4 </w:t>
      </w:r>
      <w:r w:rsidR="009E6235" w:rsidRPr="00B004C7">
        <w:rPr>
          <w:bCs/>
          <w:sz w:val="24"/>
        </w:rPr>
        <w:t>KitKat</w:t>
      </w:r>
      <w:r w:rsidRPr="00B004C7">
        <w:rPr>
          <w:bCs/>
          <w:sz w:val="24"/>
        </w:rPr>
        <w:t xml:space="preserve"> OS and a working Bluetooth and Internet connection adapter. Switchboards also need</w:t>
      </w:r>
      <w:r w:rsidR="009D7FF9">
        <w:rPr>
          <w:bCs/>
          <w:sz w:val="24"/>
        </w:rPr>
        <w:t>ed</w:t>
      </w:r>
      <w:r w:rsidRPr="00B004C7">
        <w:rPr>
          <w:bCs/>
          <w:sz w:val="24"/>
        </w:rPr>
        <w:t xml:space="preserve"> to be configured prior to use, which include</w:t>
      </w:r>
      <w:r w:rsidR="009D7FF9">
        <w:rPr>
          <w:bCs/>
          <w:sz w:val="24"/>
        </w:rPr>
        <w:t>d</w:t>
      </w:r>
      <w:r w:rsidRPr="00B004C7">
        <w:rPr>
          <w:bCs/>
          <w:sz w:val="24"/>
        </w:rPr>
        <w:t xml:space="preserve"> setting up the Bluetooth based Arduino setup with each switchboard.</w:t>
      </w:r>
    </w:p>
    <w:p w:rsidR="00D03845" w:rsidRPr="00B004C7" w:rsidRDefault="00D03845" w:rsidP="002B4871">
      <w:pPr>
        <w:pStyle w:val="BodyText"/>
        <w:suppressAutoHyphens/>
        <w:rPr>
          <w:sz w:val="24"/>
        </w:rPr>
      </w:pPr>
    </w:p>
    <w:p w:rsidR="00B603DE" w:rsidRPr="00B004C7" w:rsidRDefault="00B603DE" w:rsidP="000A7F51">
      <w:pPr>
        <w:pStyle w:val="BodyText"/>
        <w:numPr>
          <w:ilvl w:val="0"/>
          <w:numId w:val="14"/>
        </w:numPr>
        <w:suppressAutoHyphens/>
        <w:jc w:val="left"/>
        <w:rPr>
          <w:b/>
          <w:color w:val="000000" w:themeColor="text1"/>
          <w:sz w:val="24"/>
        </w:rPr>
      </w:pPr>
      <w:r w:rsidRPr="00B004C7">
        <w:rPr>
          <w:b/>
          <w:color w:val="000000" w:themeColor="text1"/>
          <w:sz w:val="24"/>
        </w:rPr>
        <w:t>End-user environment:</w:t>
      </w:r>
    </w:p>
    <w:p w:rsidR="00B603DE" w:rsidRPr="007230A5" w:rsidRDefault="007230A5" w:rsidP="007230A5">
      <w:pPr>
        <w:pStyle w:val="BodyText"/>
        <w:suppressAutoHyphens/>
        <w:jc w:val="left"/>
        <w:rPr>
          <w:b/>
          <w:color w:val="000000" w:themeColor="text1"/>
          <w:sz w:val="24"/>
        </w:rPr>
      </w:pPr>
      <w:r>
        <w:rPr>
          <w:sz w:val="24"/>
        </w:rPr>
        <w:t>For the</w:t>
      </w:r>
      <w:r w:rsidR="00B603DE" w:rsidRPr="00B004C7">
        <w:rPr>
          <w:sz w:val="24"/>
        </w:rPr>
        <w:t xml:space="preserve"> end </w:t>
      </w:r>
      <w:r>
        <w:rPr>
          <w:sz w:val="24"/>
        </w:rPr>
        <w:t xml:space="preserve">user, </w:t>
      </w:r>
      <w:r w:rsidRPr="00B004C7">
        <w:rPr>
          <w:sz w:val="24"/>
        </w:rPr>
        <w:t>it</w:t>
      </w:r>
      <w:r w:rsidR="009D7FF9">
        <w:rPr>
          <w:sz w:val="24"/>
        </w:rPr>
        <w:t xml:space="preserve"> was</w:t>
      </w:r>
      <w:r>
        <w:rPr>
          <w:sz w:val="24"/>
        </w:rPr>
        <w:t xml:space="preserve"> imperative</w:t>
      </w:r>
      <w:r w:rsidR="00B603DE" w:rsidRPr="00B004C7">
        <w:rPr>
          <w:sz w:val="24"/>
        </w:rPr>
        <w:t xml:space="preserve"> to </w:t>
      </w:r>
      <w:r>
        <w:rPr>
          <w:sz w:val="24"/>
        </w:rPr>
        <w:t xml:space="preserve">be within the Bluetooth range. </w:t>
      </w:r>
      <w:r w:rsidR="009D7FF9">
        <w:rPr>
          <w:sz w:val="24"/>
        </w:rPr>
        <w:t>Coherent speech was</w:t>
      </w:r>
      <w:r w:rsidR="00B603DE" w:rsidRPr="00B004C7">
        <w:rPr>
          <w:sz w:val="24"/>
        </w:rPr>
        <w:t xml:space="preserve"> a pre-requisite f</w:t>
      </w:r>
      <w:r>
        <w:rPr>
          <w:sz w:val="24"/>
        </w:rPr>
        <w:t>or effective speech recognition and o</w:t>
      </w:r>
      <w:r w:rsidR="00B603DE" w:rsidRPr="00B004C7">
        <w:rPr>
          <w:sz w:val="24"/>
        </w:rPr>
        <w:t>nly valid English words recogniz</w:t>
      </w:r>
      <w:r w:rsidR="009D7FF9">
        <w:rPr>
          <w:sz w:val="24"/>
        </w:rPr>
        <w:t>ed by the Google Speech API could</w:t>
      </w:r>
      <w:r w:rsidR="00B603DE" w:rsidRPr="00B004C7">
        <w:rPr>
          <w:sz w:val="24"/>
        </w:rPr>
        <w:t xml:space="preserve"> be used as voice command</w:t>
      </w:r>
      <w:r w:rsidR="009D7FF9">
        <w:rPr>
          <w:sz w:val="24"/>
        </w:rPr>
        <w:t>s</w:t>
      </w:r>
      <w:r w:rsidR="00B603DE" w:rsidRPr="00B004C7">
        <w:rPr>
          <w:sz w:val="24"/>
        </w:rPr>
        <w:t xml:space="preserve">. </w:t>
      </w:r>
      <w:r w:rsidR="009D7FF9">
        <w:rPr>
          <w:sz w:val="24"/>
        </w:rPr>
        <w:t>Also a command was</w:t>
      </w:r>
      <w:r w:rsidR="00B603DE" w:rsidRPr="00B004C7">
        <w:rPr>
          <w:sz w:val="24"/>
        </w:rPr>
        <w:t xml:space="preserve"> considered </w:t>
      </w:r>
      <w:r w:rsidR="00B603DE" w:rsidRPr="00B004C7">
        <w:rPr>
          <w:sz w:val="24"/>
        </w:rPr>
        <w:lastRenderedPageBreak/>
        <w:t>comple</w:t>
      </w:r>
      <w:r w:rsidR="009D7FF9">
        <w:rPr>
          <w:sz w:val="24"/>
        </w:rPr>
        <w:t>te and valid only if it contained</w:t>
      </w:r>
      <w:r w:rsidR="00B603DE" w:rsidRPr="00B004C7">
        <w:rPr>
          <w:sz w:val="24"/>
        </w:rPr>
        <w:t xml:space="preserve"> 3 token of information: </w:t>
      </w:r>
      <w:r w:rsidR="00B603DE" w:rsidRPr="00B004C7">
        <w:rPr>
          <w:b/>
          <w:sz w:val="24"/>
        </w:rPr>
        <w:t>room</w:t>
      </w:r>
      <w:r w:rsidR="00B603DE" w:rsidRPr="00B004C7">
        <w:rPr>
          <w:sz w:val="24"/>
        </w:rPr>
        <w:t xml:space="preserve">, </w:t>
      </w:r>
      <w:r w:rsidR="00B603DE" w:rsidRPr="00B004C7">
        <w:rPr>
          <w:b/>
          <w:sz w:val="24"/>
        </w:rPr>
        <w:t>device</w:t>
      </w:r>
      <w:r w:rsidR="00B603DE" w:rsidRPr="00B004C7">
        <w:rPr>
          <w:sz w:val="24"/>
        </w:rPr>
        <w:t xml:space="preserve"> and </w:t>
      </w:r>
      <w:r w:rsidR="00B603DE" w:rsidRPr="00B004C7">
        <w:rPr>
          <w:b/>
          <w:sz w:val="24"/>
        </w:rPr>
        <w:t>action to be performed (ON/OFF).</w:t>
      </w:r>
      <w:r w:rsidR="00B603DE" w:rsidRPr="00B004C7">
        <w:rPr>
          <w:sz w:val="24"/>
        </w:rPr>
        <w:tab/>
      </w:r>
    </w:p>
    <w:p w:rsidR="00B603DE" w:rsidRPr="00B004C7" w:rsidRDefault="00B603DE" w:rsidP="00B603DE">
      <w:pPr>
        <w:pStyle w:val="BodyText"/>
        <w:suppressAutoHyphens/>
        <w:rPr>
          <w:b/>
          <w:sz w:val="24"/>
        </w:rPr>
      </w:pPr>
    </w:p>
    <w:p w:rsidR="00B603DE" w:rsidRPr="00B004C7" w:rsidRDefault="00B603DE" w:rsidP="000A7F51">
      <w:pPr>
        <w:pStyle w:val="BodyText"/>
        <w:numPr>
          <w:ilvl w:val="0"/>
          <w:numId w:val="14"/>
        </w:numPr>
        <w:suppressAutoHyphens/>
        <w:jc w:val="left"/>
        <w:rPr>
          <w:b/>
          <w:sz w:val="24"/>
        </w:rPr>
      </w:pPr>
      <w:r w:rsidRPr="00B004C7">
        <w:rPr>
          <w:b/>
          <w:sz w:val="24"/>
        </w:rPr>
        <w:t>Availability or volatility of resources:</w:t>
      </w:r>
    </w:p>
    <w:p w:rsidR="00B603DE" w:rsidRPr="00B004C7" w:rsidRDefault="00B603DE" w:rsidP="00B603DE">
      <w:pPr>
        <w:pStyle w:val="BodyText"/>
        <w:rPr>
          <w:sz w:val="24"/>
        </w:rPr>
      </w:pPr>
      <w:r w:rsidRPr="00B004C7">
        <w:rPr>
          <w:sz w:val="24"/>
        </w:rPr>
        <w:t xml:space="preserve">Our </w:t>
      </w:r>
      <w:r w:rsidR="008D3FD6">
        <w:rPr>
          <w:sz w:val="24"/>
        </w:rPr>
        <w:t>Android</w:t>
      </w:r>
      <w:r w:rsidR="009D7FF9">
        <w:rPr>
          <w:sz w:val="24"/>
        </w:rPr>
        <w:t xml:space="preserve"> application </w:t>
      </w:r>
      <w:r w:rsidRPr="00B004C7">
        <w:rPr>
          <w:sz w:val="24"/>
        </w:rPr>
        <w:t>require</w:t>
      </w:r>
      <w:r w:rsidR="009D7FF9">
        <w:rPr>
          <w:sz w:val="24"/>
        </w:rPr>
        <w:t>d</w:t>
      </w:r>
      <w:r w:rsidRPr="00B004C7">
        <w:rPr>
          <w:sz w:val="24"/>
        </w:rPr>
        <w:t xml:space="preserve"> enough memory</w:t>
      </w:r>
      <w:r w:rsidR="00C8049E">
        <w:rPr>
          <w:sz w:val="24"/>
        </w:rPr>
        <w:t xml:space="preserve"> space on the client smartphone and </w:t>
      </w:r>
      <w:r w:rsidRPr="00B004C7">
        <w:rPr>
          <w:sz w:val="24"/>
        </w:rPr>
        <w:t xml:space="preserve">good latency, ping and bandwidth speed </w:t>
      </w:r>
      <w:r w:rsidR="00C8049E">
        <w:rPr>
          <w:sz w:val="24"/>
        </w:rPr>
        <w:t xml:space="preserve">from the internet connection was </w:t>
      </w:r>
      <w:r w:rsidRPr="00B004C7">
        <w:rPr>
          <w:sz w:val="24"/>
        </w:rPr>
        <w:t xml:space="preserve">also required for reliable and speedy communication between the cloud and the Hub. </w:t>
      </w:r>
    </w:p>
    <w:p w:rsidR="00B603DE" w:rsidRPr="00B004C7" w:rsidRDefault="00B603DE" w:rsidP="00B603DE">
      <w:pPr>
        <w:pStyle w:val="BodyText"/>
        <w:rPr>
          <w:sz w:val="24"/>
        </w:rPr>
      </w:pPr>
    </w:p>
    <w:p w:rsidR="00B603DE" w:rsidRPr="00B004C7" w:rsidRDefault="00B603DE" w:rsidP="000A7F51">
      <w:pPr>
        <w:pStyle w:val="BodyText"/>
        <w:numPr>
          <w:ilvl w:val="0"/>
          <w:numId w:val="14"/>
        </w:numPr>
        <w:suppressAutoHyphens/>
        <w:rPr>
          <w:b/>
          <w:color w:val="000000"/>
          <w:sz w:val="24"/>
        </w:rPr>
      </w:pPr>
      <w:r w:rsidRPr="00B004C7">
        <w:rPr>
          <w:b/>
          <w:color w:val="000000"/>
          <w:sz w:val="24"/>
        </w:rPr>
        <w:t>Standards compliance:</w:t>
      </w:r>
    </w:p>
    <w:p w:rsidR="00B603DE" w:rsidRPr="00B004C7" w:rsidRDefault="00C8049E" w:rsidP="00B603DE">
      <w:pPr>
        <w:pStyle w:val="BodyText"/>
        <w:suppressAutoHyphens/>
        <w:rPr>
          <w:color w:val="000000"/>
          <w:sz w:val="24"/>
        </w:rPr>
      </w:pPr>
      <w:r>
        <w:rPr>
          <w:color w:val="000000"/>
          <w:sz w:val="24"/>
        </w:rPr>
        <w:t xml:space="preserve">Resources were </w:t>
      </w:r>
      <w:r w:rsidR="00B603DE" w:rsidRPr="00B004C7">
        <w:rPr>
          <w:color w:val="000000"/>
          <w:sz w:val="24"/>
        </w:rPr>
        <w:t>managed effectively within all mobile activities as per performance standards to en</w:t>
      </w:r>
      <w:r>
        <w:rPr>
          <w:color w:val="000000"/>
          <w:sz w:val="24"/>
        </w:rPr>
        <w:t>sure that the application was not</w:t>
      </w:r>
      <w:r w:rsidR="00B603DE" w:rsidRPr="00B004C7">
        <w:rPr>
          <w:color w:val="000000"/>
          <w:sz w:val="24"/>
        </w:rPr>
        <w:t xml:space="preserve"> killed by the OS. </w:t>
      </w:r>
    </w:p>
    <w:p w:rsidR="00B603DE" w:rsidRPr="00B004C7" w:rsidRDefault="00B603DE" w:rsidP="00B603DE">
      <w:pPr>
        <w:pStyle w:val="BodyText"/>
        <w:suppressAutoHyphens/>
        <w:rPr>
          <w:color w:val="000000"/>
          <w:sz w:val="24"/>
        </w:rPr>
      </w:pPr>
    </w:p>
    <w:p w:rsidR="00B603DE" w:rsidRPr="00B004C7" w:rsidRDefault="00B603DE" w:rsidP="000A7F51">
      <w:pPr>
        <w:pStyle w:val="BodyText"/>
        <w:numPr>
          <w:ilvl w:val="0"/>
          <w:numId w:val="14"/>
        </w:numPr>
        <w:suppressAutoHyphens/>
        <w:rPr>
          <w:b/>
          <w:color w:val="000000"/>
          <w:sz w:val="24"/>
        </w:rPr>
      </w:pPr>
      <w:r w:rsidRPr="00B004C7">
        <w:rPr>
          <w:b/>
          <w:color w:val="000000"/>
          <w:sz w:val="24"/>
        </w:rPr>
        <w:t>Data repository and distribution requirements:</w:t>
      </w:r>
    </w:p>
    <w:p w:rsidR="00B603DE" w:rsidRPr="00B004C7" w:rsidRDefault="00C8049E" w:rsidP="00B603DE">
      <w:pPr>
        <w:pStyle w:val="BodyText"/>
        <w:rPr>
          <w:color w:val="000000"/>
          <w:sz w:val="24"/>
        </w:rPr>
      </w:pPr>
      <w:r>
        <w:rPr>
          <w:color w:val="000000"/>
          <w:sz w:val="24"/>
        </w:rPr>
        <w:t>Amazon Web Services were</w:t>
      </w:r>
      <w:r w:rsidR="00B603DE" w:rsidRPr="00B004C7">
        <w:rPr>
          <w:color w:val="000000"/>
          <w:sz w:val="24"/>
        </w:rPr>
        <w:t xml:space="preserve"> used to maintain cloud database</w:t>
      </w:r>
      <w:r w:rsidR="002E6663">
        <w:rPr>
          <w:color w:val="000000"/>
          <w:sz w:val="24"/>
        </w:rPr>
        <w:t xml:space="preserve"> and this allowed access to information without any dependence on local smartphone storage</w:t>
      </w:r>
      <w:r w:rsidR="00B603DE" w:rsidRPr="00B004C7">
        <w:rPr>
          <w:color w:val="000000"/>
          <w:sz w:val="24"/>
        </w:rPr>
        <w:t>.</w:t>
      </w:r>
    </w:p>
    <w:p w:rsidR="00B603DE" w:rsidRPr="00B004C7" w:rsidRDefault="00B603DE" w:rsidP="00B603DE">
      <w:pPr>
        <w:pStyle w:val="BodyText"/>
        <w:rPr>
          <w:color w:val="000000"/>
          <w:sz w:val="24"/>
        </w:rPr>
      </w:pPr>
    </w:p>
    <w:p w:rsidR="00B603DE" w:rsidRPr="00B004C7" w:rsidRDefault="00B603DE" w:rsidP="000A7F51">
      <w:pPr>
        <w:pStyle w:val="BodyText"/>
        <w:numPr>
          <w:ilvl w:val="0"/>
          <w:numId w:val="14"/>
        </w:numPr>
        <w:suppressAutoHyphens/>
        <w:rPr>
          <w:b/>
          <w:color w:val="000000"/>
          <w:sz w:val="24"/>
        </w:rPr>
      </w:pPr>
      <w:r w:rsidRPr="00B004C7">
        <w:rPr>
          <w:b/>
          <w:color w:val="000000"/>
          <w:sz w:val="24"/>
        </w:rPr>
        <w:t>Memory and other capacity limitations:</w:t>
      </w:r>
    </w:p>
    <w:p w:rsidR="00B603DE" w:rsidRDefault="00C8049E" w:rsidP="00B603DE">
      <w:pPr>
        <w:pStyle w:val="BodyText"/>
        <w:suppressAutoHyphens/>
        <w:rPr>
          <w:color w:val="000000"/>
          <w:sz w:val="24"/>
        </w:rPr>
      </w:pPr>
      <w:r>
        <w:rPr>
          <w:color w:val="000000"/>
          <w:sz w:val="24"/>
        </w:rPr>
        <w:t xml:space="preserve">Smartphone needed </w:t>
      </w:r>
      <w:r w:rsidR="00B603DE" w:rsidRPr="00B004C7">
        <w:rPr>
          <w:color w:val="000000"/>
          <w:sz w:val="24"/>
        </w:rPr>
        <w:t>enough memory to store GUI, Local Database and other required resources of the application.</w:t>
      </w:r>
    </w:p>
    <w:p w:rsidR="00832433" w:rsidRPr="00B004C7" w:rsidRDefault="00832433" w:rsidP="00B603DE">
      <w:pPr>
        <w:pStyle w:val="BodyText"/>
        <w:suppressAutoHyphens/>
        <w:rPr>
          <w:color w:val="000000"/>
          <w:sz w:val="24"/>
        </w:rPr>
      </w:pPr>
    </w:p>
    <w:p w:rsidR="00B603DE" w:rsidRPr="00B004C7" w:rsidRDefault="00B603DE" w:rsidP="000A7F51">
      <w:pPr>
        <w:pStyle w:val="BodyText"/>
        <w:numPr>
          <w:ilvl w:val="0"/>
          <w:numId w:val="14"/>
        </w:numPr>
        <w:suppressAutoHyphens/>
        <w:rPr>
          <w:b/>
          <w:color w:val="000000"/>
          <w:sz w:val="24"/>
        </w:rPr>
      </w:pPr>
      <w:r w:rsidRPr="00B004C7">
        <w:rPr>
          <w:b/>
          <w:sz w:val="24"/>
        </w:rPr>
        <w:t>Performance requirements:</w:t>
      </w:r>
    </w:p>
    <w:p w:rsidR="00B603DE" w:rsidRPr="00B004C7" w:rsidRDefault="00B603DE" w:rsidP="00B603DE">
      <w:pPr>
        <w:pStyle w:val="BodyText"/>
        <w:suppressAutoHyphens/>
        <w:rPr>
          <w:color w:val="000000"/>
          <w:sz w:val="24"/>
        </w:rPr>
      </w:pPr>
      <w:r w:rsidRPr="00B004C7">
        <w:rPr>
          <w:color w:val="000000"/>
          <w:sz w:val="24"/>
        </w:rPr>
        <w:t>The performance o</w:t>
      </w:r>
      <w:r w:rsidR="00C8049E">
        <w:rPr>
          <w:color w:val="000000"/>
          <w:sz w:val="24"/>
        </w:rPr>
        <w:t>f our application highly depended</w:t>
      </w:r>
      <w:r w:rsidRPr="00B004C7">
        <w:rPr>
          <w:color w:val="000000"/>
          <w:sz w:val="24"/>
        </w:rPr>
        <w:t xml:space="preserve"> on the internet facility as all th</w:t>
      </w:r>
      <w:r w:rsidR="00C8049E">
        <w:rPr>
          <w:color w:val="000000"/>
          <w:sz w:val="24"/>
        </w:rPr>
        <w:t>e data was to</w:t>
      </w:r>
      <w:r w:rsidRPr="00B004C7">
        <w:rPr>
          <w:color w:val="000000"/>
          <w:sz w:val="24"/>
        </w:rPr>
        <w:t xml:space="preserve"> be retrieved from the online cloud dat</w:t>
      </w:r>
      <w:r w:rsidR="00C8049E">
        <w:rPr>
          <w:color w:val="000000"/>
          <w:sz w:val="24"/>
        </w:rPr>
        <w:t xml:space="preserve">abase so high internet speed was </w:t>
      </w:r>
      <w:r w:rsidRPr="00B004C7">
        <w:rPr>
          <w:color w:val="000000"/>
          <w:sz w:val="24"/>
        </w:rPr>
        <w:t>required.</w:t>
      </w:r>
    </w:p>
    <w:p w:rsidR="00B603DE" w:rsidRPr="00B004C7" w:rsidRDefault="00B603DE" w:rsidP="00B603DE">
      <w:pPr>
        <w:pStyle w:val="BodyText"/>
        <w:suppressAutoHyphens/>
        <w:rPr>
          <w:color w:val="000000"/>
          <w:sz w:val="24"/>
        </w:rPr>
      </w:pPr>
    </w:p>
    <w:p w:rsidR="00B603DE" w:rsidRPr="00B004C7" w:rsidRDefault="00B603DE" w:rsidP="000A7F51">
      <w:pPr>
        <w:pStyle w:val="BodyText"/>
        <w:numPr>
          <w:ilvl w:val="0"/>
          <w:numId w:val="14"/>
        </w:numPr>
        <w:suppressAutoHyphens/>
        <w:rPr>
          <w:b/>
          <w:color w:val="000000"/>
          <w:sz w:val="24"/>
        </w:rPr>
      </w:pPr>
      <w:r w:rsidRPr="00B004C7">
        <w:rPr>
          <w:b/>
          <w:color w:val="000000"/>
          <w:sz w:val="24"/>
        </w:rPr>
        <w:t>Verification and validation requirements:</w:t>
      </w:r>
    </w:p>
    <w:p w:rsidR="00B603DE" w:rsidRPr="00B004C7" w:rsidRDefault="00805B5A" w:rsidP="00B603DE">
      <w:pPr>
        <w:pStyle w:val="BodyText"/>
        <w:suppressAutoHyphens/>
        <w:rPr>
          <w:color w:val="000000"/>
          <w:sz w:val="24"/>
        </w:rPr>
      </w:pPr>
      <w:r>
        <w:rPr>
          <w:color w:val="000000"/>
          <w:sz w:val="24"/>
        </w:rPr>
        <w:t>A</w:t>
      </w:r>
      <w:r w:rsidR="00C8049E">
        <w:rPr>
          <w:color w:val="000000"/>
          <w:sz w:val="24"/>
        </w:rPr>
        <w:t xml:space="preserve"> login system authenticated</w:t>
      </w:r>
      <w:r w:rsidR="00B603DE" w:rsidRPr="00B004C7">
        <w:rPr>
          <w:color w:val="000000"/>
          <w:sz w:val="24"/>
        </w:rPr>
        <w:t xml:space="preserve"> the user </w:t>
      </w:r>
      <w:r>
        <w:rPr>
          <w:color w:val="000000"/>
          <w:sz w:val="24"/>
        </w:rPr>
        <w:t>was present to confirm</w:t>
      </w:r>
      <w:r w:rsidR="00B603DE" w:rsidRPr="00B004C7">
        <w:rPr>
          <w:color w:val="000000"/>
          <w:sz w:val="24"/>
        </w:rPr>
        <w:t xml:space="preserve"> from the online </w:t>
      </w:r>
      <w:r w:rsidR="00C8049E">
        <w:rPr>
          <w:color w:val="000000"/>
          <w:sz w:val="24"/>
        </w:rPr>
        <w:t xml:space="preserve">database whether that person was </w:t>
      </w:r>
      <w:r w:rsidR="00B603DE" w:rsidRPr="00B004C7">
        <w:rPr>
          <w:color w:val="000000"/>
          <w:sz w:val="24"/>
        </w:rPr>
        <w:t>registered to the application or not.</w:t>
      </w:r>
    </w:p>
    <w:p w:rsidR="00B603DE" w:rsidRPr="00B004C7" w:rsidRDefault="00B603DE" w:rsidP="00B603DE">
      <w:pPr>
        <w:pStyle w:val="BodyText"/>
        <w:ind w:left="2520"/>
        <w:rPr>
          <w:color w:val="000000"/>
          <w:sz w:val="24"/>
        </w:rPr>
      </w:pPr>
    </w:p>
    <w:p w:rsidR="00B603DE" w:rsidRPr="00832433" w:rsidRDefault="00B603DE" w:rsidP="009A434D">
      <w:pPr>
        <w:pStyle w:val="Heading2"/>
        <w:ind w:left="450"/>
      </w:pPr>
      <w:bookmarkStart w:id="31" w:name="_Toc467252758"/>
      <w:bookmarkStart w:id="32" w:name="_Toc489141610"/>
      <w:r w:rsidRPr="00832433">
        <w:t>Goals and Guidelines</w:t>
      </w:r>
      <w:bookmarkEnd w:id="29"/>
      <w:bookmarkEnd w:id="30"/>
      <w:bookmarkEnd w:id="31"/>
      <w:bookmarkEnd w:id="32"/>
    </w:p>
    <w:p w:rsidR="00D03845" w:rsidRPr="00B004C7" w:rsidRDefault="00D03845" w:rsidP="00B603DE"/>
    <w:p w:rsidR="004D303F" w:rsidRDefault="00B603DE" w:rsidP="00B603DE">
      <w:pPr>
        <w:pStyle w:val="BodyText"/>
        <w:rPr>
          <w:sz w:val="24"/>
        </w:rPr>
      </w:pPr>
      <w:bookmarkStart w:id="33" w:name="_Toc310093404"/>
      <w:bookmarkStart w:id="34" w:name="_Toc386300404"/>
      <w:r w:rsidRPr="005974B5">
        <w:rPr>
          <w:sz w:val="24"/>
        </w:rPr>
        <w:t>Following</w:t>
      </w:r>
      <w:r w:rsidRPr="00B004C7">
        <w:rPr>
          <w:sz w:val="24"/>
        </w:rPr>
        <w:t xml:space="preserve"> are the goals and the</w:t>
      </w:r>
      <w:r w:rsidR="00CA5672">
        <w:rPr>
          <w:sz w:val="24"/>
        </w:rPr>
        <w:t xml:space="preserve"> guidelines kept</w:t>
      </w:r>
      <w:r w:rsidRPr="00B004C7">
        <w:rPr>
          <w:sz w:val="24"/>
        </w:rPr>
        <w:t xml:space="preserve"> in mind while developing the application:</w:t>
      </w:r>
    </w:p>
    <w:p w:rsidR="00D03845" w:rsidRPr="00B004C7" w:rsidRDefault="00D03845" w:rsidP="00B603DE">
      <w:pPr>
        <w:pStyle w:val="BodyText"/>
        <w:rPr>
          <w:sz w:val="24"/>
        </w:rPr>
      </w:pPr>
    </w:p>
    <w:p w:rsidR="00B603DE" w:rsidRPr="00B004C7" w:rsidRDefault="00B603DE" w:rsidP="000A7F51">
      <w:pPr>
        <w:pStyle w:val="BodyText"/>
        <w:numPr>
          <w:ilvl w:val="0"/>
          <w:numId w:val="14"/>
        </w:numPr>
        <w:rPr>
          <w:b/>
          <w:bCs/>
          <w:sz w:val="24"/>
        </w:rPr>
      </w:pPr>
      <w:r w:rsidRPr="00B004C7">
        <w:rPr>
          <w:b/>
          <w:bCs/>
          <w:sz w:val="24"/>
        </w:rPr>
        <w:t>Simple and Easy to Use:</w:t>
      </w:r>
    </w:p>
    <w:p w:rsidR="00D03845" w:rsidRDefault="00EB541D" w:rsidP="00B603DE">
      <w:pPr>
        <w:pStyle w:val="BodyText"/>
        <w:rPr>
          <w:bCs/>
          <w:sz w:val="24"/>
        </w:rPr>
      </w:pPr>
      <w:r>
        <w:rPr>
          <w:bCs/>
          <w:sz w:val="24"/>
        </w:rPr>
        <w:t>Our goal was</w:t>
      </w:r>
      <w:r w:rsidR="00B603DE" w:rsidRPr="00B004C7">
        <w:rPr>
          <w:bCs/>
          <w:sz w:val="24"/>
        </w:rPr>
        <w:t xml:space="preserve"> to keep things </w:t>
      </w:r>
      <w:r>
        <w:rPr>
          <w:bCs/>
          <w:sz w:val="24"/>
        </w:rPr>
        <w:t>as simple as we could. We tried</w:t>
      </w:r>
      <w:r w:rsidR="00B603DE" w:rsidRPr="00B004C7">
        <w:rPr>
          <w:bCs/>
          <w:sz w:val="24"/>
        </w:rPr>
        <w:t xml:space="preserve"> to incorporate most principles previously studied in Human Computer Interacti</w:t>
      </w:r>
      <w:r w:rsidR="002E6663">
        <w:rPr>
          <w:bCs/>
          <w:sz w:val="24"/>
        </w:rPr>
        <w:t>on so that the user interface was</w:t>
      </w:r>
      <w:r w:rsidR="00B603DE" w:rsidRPr="00B004C7">
        <w:rPr>
          <w:bCs/>
          <w:sz w:val="24"/>
        </w:rPr>
        <w:t xml:space="preserve"> easy and interesting enough to involve the user. </w:t>
      </w:r>
    </w:p>
    <w:p w:rsidR="00986E10" w:rsidRDefault="00986E10" w:rsidP="00B603DE">
      <w:pPr>
        <w:pStyle w:val="BodyText"/>
        <w:rPr>
          <w:bCs/>
          <w:sz w:val="24"/>
        </w:rPr>
      </w:pPr>
    </w:p>
    <w:p w:rsidR="004D303F" w:rsidRPr="00B004C7" w:rsidRDefault="004D303F" w:rsidP="00B603DE">
      <w:pPr>
        <w:pStyle w:val="BodyText"/>
        <w:rPr>
          <w:bCs/>
          <w:sz w:val="24"/>
        </w:rPr>
      </w:pPr>
    </w:p>
    <w:p w:rsidR="00B603DE" w:rsidRPr="00B004C7" w:rsidRDefault="00B603DE" w:rsidP="000A7F51">
      <w:pPr>
        <w:pStyle w:val="BodyText"/>
        <w:numPr>
          <w:ilvl w:val="0"/>
          <w:numId w:val="14"/>
        </w:numPr>
        <w:rPr>
          <w:b/>
          <w:bCs/>
          <w:sz w:val="24"/>
        </w:rPr>
      </w:pPr>
      <w:r w:rsidRPr="00B004C7">
        <w:rPr>
          <w:b/>
          <w:bCs/>
          <w:sz w:val="24"/>
        </w:rPr>
        <w:lastRenderedPageBreak/>
        <w:t>Performance:</w:t>
      </w:r>
    </w:p>
    <w:p w:rsidR="00B603DE" w:rsidRDefault="00EB541D" w:rsidP="00B603DE">
      <w:pPr>
        <w:pStyle w:val="BodyText"/>
        <w:rPr>
          <w:bCs/>
          <w:sz w:val="24"/>
        </w:rPr>
      </w:pPr>
      <w:r>
        <w:rPr>
          <w:bCs/>
          <w:sz w:val="24"/>
        </w:rPr>
        <w:t>We had</w:t>
      </w:r>
      <w:r w:rsidR="00B603DE" w:rsidRPr="00B004C7">
        <w:rPr>
          <w:bCs/>
          <w:sz w:val="24"/>
        </w:rPr>
        <w:t xml:space="preserve"> a substantial amount of dat</w:t>
      </w:r>
      <w:r>
        <w:rPr>
          <w:bCs/>
          <w:sz w:val="24"/>
        </w:rPr>
        <w:t>a that needed</w:t>
      </w:r>
      <w:r w:rsidR="00B603DE" w:rsidRPr="00B004C7">
        <w:rPr>
          <w:bCs/>
          <w:sz w:val="24"/>
        </w:rPr>
        <w:t xml:space="preserve"> to be processed in r</w:t>
      </w:r>
      <w:r w:rsidR="002E6663">
        <w:rPr>
          <w:bCs/>
          <w:sz w:val="24"/>
        </w:rPr>
        <w:t>eal time and since</w:t>
      </w:r>
      <w:r>
        <w:rPr>
          <w:bCs/>
          <w:sz w:val="24"/>
        </w:rPr>
        <w:t xml:space="preserve"> that data had </w:t>
      </w:r>
      <w:r w:rsidR="00B603DE" w:rsidRPr="00B004C7">
        <w:rPr>
          <w:bCs/>
          <w:sz w:val="24"/>
        </w:rPr>
        <w:t>to be used by all applications and processes of different users running at</w:t>
      </w:r>
      <w:r>
        <w:rPr>
          <w:bCs/>
          <w:sz w:val="24"/>
        </w:rPr>
        <w:t xml:space="preserve"> the same time, so we opted for </w:t>
      </w:r>
      <w:r w:rsidR="00B603DE" w:rsidRPr="00B004C7">
        <w:rPr>
          <w:bCs/>
          <w:sz w:val="24"/>
        </w:rPr>
        <w:t>efficient ways of access. The activity access</w:t>
      </w:r>
      <w:r>
        <w:rPr>
          <w:bCs/>
          <w:sz w:val="24"/>
        </w:rPr>
        <w:t xml:space="preserve"> and load time was efficient</w:t>
      </w:r>
      <w:r w:rsidR="00B603DE" w:rsidRPr="00B004C7">
        <w:rPr>
          <w:bCs/>
          <w:sz w:val="24"/>
        </w:rPr>
        <w:t xml:space="preserve"> enough </w:t>
      </w:r>
      <w:r w:rsidR="002E6663">
        <w:rPr>
          <w:bCs/>
          <w:sz w:val="24"/>
        </w:rPr>
        <w:t>which is why</w:t>
      </w:r>
      <w:r>
        <w:rPr>
          <w:bCs/>
          <w:sz w:val="24"/>
        </w:rPr>
        <w:t xml:space="preserve"> the user did not find it too slow or </w:t>
      </w:r>
      <w:r w:rsidR="00B603DE" w:rsidRPr="00B004C7">
        <w:rPr>
          <w:bCs/>
          <w:sz w:val="24"/>
        </w:rPr>
        <w:t>bulky.</w:t>
      </w:r>
    </w:p>
    <w:p w:rsidR="00D03845" w:rsidRPr="00B004C7" w:rsidRDefault="00D03845" w:rsidP="00B603DE">
      <w:pPr>
        <w:pStyle w:val="BodyText"/>
        <w:rPr>
          <w:bCs/>
          <w:sz w:val="24"/>
        </w:rPr>
      </w:pPr>
    </w:p>
    <w:p w:rsidR="00B603DE" w:rsidRPr="00B004C7" w:rsidRDefault="00B603DE" w:rsidP="000A7F51">
      <w:pPr>
        <w:pStyle w:val="BodyText"/>
        <w:numPr>
          <w:ilvl w:val="0"/>
          <w:numId w:val="14"/>
        </w:numPr>
        <w:rPr>
          <w:b/>
          <w:bCs/>
          <w:color w:val="000000" w:themeColor="text1"/>
          <w:sz w:val="24"/>
        </w:rPr>
      </w:pPr>
      <w:r w:rsidRPr="00B004C7">
        <w:rPr>
          <w:b/>
          <w:bCs/>
          <w:color w:val="000000" w:themeColor="text1"/>
          <w:sz w:val="24"/>
        </w:rPr>
        <w:t>Flexibility in Voice Commands:</w:t>
      </w:r>
    </w:p>
    <w:p w:rsidR="00B603DE" w:rsidRDefault="00B603DE" w:rsidP="00B603DE">
      <w:pPr>
        <w:pStyle w:val="BodyText"/>
        <w:rPr>
          <w:bCs/>
          <w:color w:val="000000" w:themeColor="text1"/>
          <w:sz w:val="24"/>
        </w:rPr>
      </w:pPr>
      <w:r w:rsidRPr="00B004C7">
        <w:rPr>
          <w:bCs/>
          <w:color w:val="000000" w:themeColor="text1"/>
          <w:sz w:val="24"/>
        </w:rPr>
        <w:t>As mentioned earlier</w:t>
      </w:r>
      <w:r w:rsidR="00EB541D">
        <w:rPr>
          <w:bCs/>
          <w:color w:val="000000" w:themeColor="text1"/>
          <w:sz w:val="24"/>
        </w:rPr>
        <w:t>, a valid voice command required</w:t>
      </w:r>
      <w:r w:rsidRPr="00B004C7">
        <w:rPr>
          <w:bCs/>
          <w:color w:val="000000" w:themeColor="text1"/>
          <w:sz w:val="24"/>
        </w:rPr>
        <w:t xml:space="preserve"> the user to enter room, device and a</w:t>
      </w:r>
      <w:r w:rsidR="00EB541D">
        <w:rPr>
          <w:bCs/>
          <w:color w:val="000000" w:themeColor="text1"/>
          <w:sz w:val="24"/>
        </w:rPr>
        <w:t>ction information and our aim was</w:t>
      </w:r>
      <w:r w:rsidR="004D303F">
        <w:rPr>
          <w:bCs/>
          <w:color w:val="000000" w:themeColor="text1"/>
          <w:sz w:val="24"/>
        </w:rPr>
        <w:t xml:space="preserve"> </w:t>
      </w:r>
      <w:r w:rsidRPr="00B004C7">
        <w:rPr>
          <w:bCs/>
          <w:color w:val="000000" w:themeColor="text1"/>
          <w:sz w:val="24"/>
        </w:rPr>
        <w:t>not</w:t>
      </w:r>
      <w:r w:rsidR="002E6663">
        <w:rPr>
          <w:bCs/>
          <w:color w:val="000000" w:themeColor="text1"/>
          <w:sz w:val="24"/>
        </w:rPr>
        <w:t xml:space="preserve"> to</w:t>
      </w:r>
      <w:r w:rsidRPr="00B004C7">
        <w:rPr>
          <w:bCs/>
          <w:color w:val="000000" w:themeColor="text1"/>
          <w:sz w:val="24"/>
        </w:rPr>
        <w:t xml:space="preserve"> restrict the user to any specific format and instead provide enough flexibility t</w:t>
      </w:r>
      <w:r w:rsidR="00EB541D">
        <w:rPr>
          <w:bCs/>
          <w:color w:val="000000" w:themeColor="text1"/>
          <w:sz w:val="24"/>
        </w:rPr>
        <w:t xml:space="preserve">o the user. However, there had to </w:t>
      </w:r>
      <w:r w:rsidR="002E6663">
        <w:rPr>
          <w:bCs/>
          <w:color w:val="000000" w:themeColor="text1"/>
          <w:sz w:val="24"/>
        </w:rPr>
        <w:t>be certain</w:t>
      </w:r>
      <w:r w:rsidRPr="00B004C7">
        <w:rPr>
          <w:bCs/>
          <w:color w:val="000000" w:themeColor="text1"/>
          <w:sz w:val="24"/>
        </w:rPr>
        <w:t xml:space="preserve"> assumptions taken within our speech</w:t>
      </w:r>
      <w:r w:rsidR="00EB541D">
        <w:rPr>
          <w:bCs/>
          <w:color w:val="000000" w:themeColor="text1"/>
          <w:sz w:val="24"/>
        </w:rPr>
        <w:t xml:space="preserve"> processing module that included the fact that the user would</w:t>
      </w:r>
      <w:r w:rsidRPr="00B004C7">
        <w:rPr>
          <w:bCs/>
          <w:color w:val="000000" w:themeColor="text1"/>
          <w:sz w:val="24"/>
        </w:rPr>
        <w:t xml:space="preserve"> provide the complete necessary information (Room, Device, and Action).</w:t>
      </w:r>
    </w:p>
    <w:p w:rsidR="00D03845" w:rsidRPr="00B004C7" w:rsidRDefault="00D03845" w:rsidP="00B603DE">
      <w:pPr>
        <w:pStyle w:val="BodyText"/>
        <w:rPr>
          <w:bCs/>
          <w:color w:val="000000" w:themeColor="text1"/>
          <w:sz w:val="24"/>
        </w:rPr>
      </w:pPr>
    </w:p>
    <w:p w:rsidR="00B603DE" w:rsidRPr="00B004C7" w:rsidRDefault="00805B5A" w:rsidP="000A7F51">
      <w:pPr>
        <w:pStyle w:val="BodyText"/>
        <w:numPr>
          <w:ilvl w:val="0"/>
          <w:numId w:val="14"/>
        </w:numPr>
        <w:rPr>
          <w:b/>
          <w:bCs/>
          <w:color w:val="000000" w:themeColor="text1"/>
          <w:sz w:val="24"/>
        </w:rPr>
      </w:pPr>
      <w:r>
        <w:rPr>
          <w:b/>
          <w:bCs/>
          <w:color w:val="000000" w:themeColor="text1"/>
          <w:sz w:val="24"/>
        </w:rPr>
        <w:t>Feedback for Commands</w:t>
      </w:r>
      <w:r w:rsidR="00B603DE" w:rsidRPr="00B004C7">
        <w:rPr>
          <w:b/>
          <w:bCs/>
          <w:color w:val="000000" w:themeColor="text1"/>
          <w:sz w:val="24"/>
        </w:rPr>
        <w:t>:</w:t>
      </w:r>
    </w:p>
    <w:p w:rsidR="00B603DE" w:rsidRPr="00B004C7" w:rsidRDefault="00B603DE" w:rsidP="00B603DE">
      <w:pPr>
        <w:pStyle w:val="BodyText"/>
        <w:rPr>
          <w:bCs/>
          <w:color w:val="000000" w:themeColor="text1"/>
          <w:sz w:val="24"/>
        </w:rPr>
      </w:pPr>
      <w:r w:rsidRPr="00B004C7">
        <w:rPr>
          <w:bCs/>
          <w:color w:val="000000" w:themeColor="text1"/>
          <w:sz w:val="24"/>
        </w:rPr>
        <w:t xml:space="preserve">Digital </w:t>
      </w:r>
      <w:r w:rsidR="00EB541D">
        <w:rPr>
          <w:bCs/>
          <w:color w:val="000000" w:themeColor="text1"/>
          <w:sz w:val="24"/>
        </w:rPr>
        <w:t>current or voltage feedback was</w:t>
      </w:r>
      <w:r w:rsidRPr="00B004C7">
        <w:rPr>
          <w:bCs/>
          <w:color w:val="000000" w:themeColor="text1"/>
          <w:sz w:val="24"/>
        </w:rPr>
        <w:t xml:space="preserve"> incor</w:t>
      </w:r>
      <w:r w:rsidR="00805B5A">
        <w:rPr>
          <w:bCs/>
          <w:color w:val="000000" w:themeColor="text1"/>
          <w:sz w:val="24"/>
        </w:rPr>
        <w:t>porated to allow the user to observe</w:t>
      </w:r>
      <w:r w:rsidRPr="00B004C7">
        <w:rPr>
          <w:bCs/>
          <w:color w:val="000000" w:themeColor="text1"/>
          <w:sz w:val="24"/>
        </w:rPr>
        <w:t xml:space="preserve"> the effect of the voice</w:t>
      </w:r>
      <w:r w:rsidR="00EB541D">
        <w:rPr>
          <w:bCs/>
          <w:color w:val="000000" w:themeColor="text1"/>
          <w:sz w:val="24"/>
        </w:rPr>
        <w:t xml:space="preserve"> command even when the device was</w:t>
      </w:r>
      <w:r w:rsidRPr="00B004C7">
        <w:rPr>
          <w:bCs/>
          <w:color w:val="000000" w:themeColor="text1"/>
          <w:sz w:val="24"/>
        </w:rPr>
        <w:t xml:space="preserve"> not in front</w:t>
      </w:r>
      <w:r w:rsidR="00EB541D">
        <w:rPr>
          <w:bCs/>
          <w:color w:val="000000" w:themeColor="text1"/>
          <w:sz w:val="24"/>
        </w:rPr>
        <w:t xml:space="preserve"> of the user or when the user was</w:t>
      </w:r>
      <w:r w:rsidRPr="00B004C7">
        <w:rPr>
          <w:bCs/>
          <w:color w:val="000000" w:themeColor="text1"/>
          <w:sz w:val="24"/>
        </w:rPr>
        <w:t xml:space="preserve"> not at home. </w:t>
      </w:r>
    </w:p>
    <w:p w:rsidR="00B603DE" w:rsidRPr="00B004C7" w:rsidRDefault="00B603DE" w:rsidP="00CC1452">
      <w:pPr>
        <w:pStyle w:val="BodyText"/>
        <w:rPr>
          <w:bCs/>
          <w:sz w:val="24"/>
        </w:rPr>
      </w:pPr>
    </w:p>
    <w:p w:rsidR="00B603DE" w:rsidRPr="00CC1452" w:rsidRDefault="00B603DE" w:rsidP="009A434D">
      <w:pPr>
        <w:pStyle w:val="Heading2"/>
        <w:ind w:left="450"/>
      </w:pPr>
      <w:bookmarkStart w:id="35" w:name="_Toc467252759"/>
      <w:bookmarkStart w:id="36" w:name="_Toc489141611"/>
      <w:r w:rsidRPr="00CC1452">
        <w:t>Development Methods</w:t>
      </w:r>
      <w:bookmarkEnd w:id="33"/>
      <w:bookmarkEnd w:id="34"/>
      <w:bookmarkEnd w:id="35"/>
      <w:bookmarkEnd w:id="36"/>
    </w:p>
    <w:p w:rsidR="00B603DE" w:rsidRPr="00B004C7" w:rsidRDefault="00B603DE" w:rsidP="00B603DE"/>
    <w:p w:rsidR="00B603DE" w:rsidRPr="00B004C7" w:rsidRDefault="00B603DE" w:rsidP="00B603DE">
      <w:pPr>
        <w:pStyle w:val="BodyText"/>
        <w:rPr>
          <w:color w:val="000000"/>
          <w:sz w:val="24"/>
        </w:rPr>
      </w:pPr>
      <w:bookmarkStart w:id="37" w:name="_Toc290374316"/>
      <w:bookmarkStart w:id="38" w:name="_Toc290716226"/>
      <w:bookmarkStart w:id="39" w:name="_Toc310093405"/>
      <w:bookmarkStart w:id="40" w:name="_Toc386300405"/>
      <w:r w:rsidRPr="00B004C7">
        <w:rPr>
          <w:color w:val="000000"/>
          <w:sz w:val="24"/>
        </w:rPr>
        <w:t xml:space="preserve">We </w:t>
      </w:r>
      <w:r w:rsidR="00EB541D">
        <w:rPr>
          <w:color w:val="000000"/>
          <w:sz w:val="24"/>
        </w:rPr>
        <w:t>divided</w:t>
      </w:r>
      <w:r w:rsidRPr="00B004C7">
        <w:rPr>
          <w:color w:val="000000"/>
          <w:sz w:val="24"/>
        </w:rPr>
        <w:t xml:space="preserve"> our application into different modules, each assigned to a different member, so as to develop it concurrently in</w:t>
      </w:r>
      <w:r w:rsidR="00EB541D">
        <w:rPr>
          <w:color w:val="000000"/>
          <w:sz w:val="24"/>
        </w:rPr>
        <w:t xml:space="preserve"> a small period of time. We</w:t>
      </w:r>
      <w:r w:rsidRPr="00B004C7">
        <w:rPr>
          <w:color w:val="000000"/>
          <w:sz w:val="24"/>
        </w:rPr>
        <w:t xml:space="preserve"> target</w:t>
      </w:r>
      <w:r w:rsidR="00EB541D">
        <w:rPr>
          <w:color w:val="000000"/>
          <w:sz w:val="24"/>
        </w:rPr>
        <w:t>ed</w:t>
      </w:r>
      <w:r w:rsidRPr="00B004C7">
        <w:rPr>
          <w:color w:val="000000"/>
          <w:sz w:val="24"/>
        </w:rPr>
        <w:t xml:space="preserve"> the</w:t>
      </w:r>
      <w:r w:rsidR="00EB541D">
        <w:rPr>
          <w:color w:val="000000"/>
          <w:sz w:val="24"/>
        </w:rPr>
        <w:t xml:space="preserve"> hardware module first and </w:t>
      </w:r>
      <w:r w:rsidRPr="00B004C7">
        <w:rPr>
          <w:color w:val="000000"/>
          <w:sz w:val="24"/>
        </w:rPr>
        <w:t>work</w:t>
      </w:r>
      <w:r w:rsidR="00EB541D">
        <w:rPr>
          <w:color w:val="000000"/>
          <w:sz w:val="24"/>
        </w:rPr>
        <w:t>ed</w:t>
      </w:r>
      <w:r w:rsidRPr="00B004C7">
        <w:rPr>
          <w:color w:val="000000"/>
          <w:sz w:val="24"/>
        </w:rPr>
        <w:t xml:space="preserve"> on establishing connection between actual sample hardware (LED’s and Arduino) and our mobile applicat</w:t>
      </w:r>
      <w:r w:rsidR="00EB541D">
        <w:rPr>
          <w:color w:val="000000"/>
          <w:sz w:val="24"/>
        </w:rPr>
        <w:t>ion. Whilst doing this, we also worked</w:t>
      </w:r>
      <w:r w:rsidRPr="00B004C7">
        <w:rPr>
          <w:color w:val="000000"/>
          <w:sz w:val="24"/>
        </w:rPr>
        <w:t xml:space="preserve"> on our speech processing module and this mode of development </w:t>
      </w:r>
      <w:r w:rsidR="00EB541D">
        <w:rPr>
          <w:color w:val="000000"/>
          <w:sz w:val="24"/>
        </w:rPr>
        <w:t>allowed</w:t>
      </w:r>
      <w:r w:rsidRPr="00B004C7">
        <w:rPr>
          <w:color w:val="000000"/>
          <w:sz w:val="24"/>
        </w:rPr>
        <w:t xml:space="preserve"> us to work on modules concurrently according to their importance</w:t>
      </w:r>
      <w:r w:rsidR="00EB541D">
        <w:rPr>
          <w:color w:val="000000"/>
          <w:sz w:val="24"/>
        </w:rPr>
        <w:t xml:space="preserve"> under the umbrella </w:t>
      </w:r>
      <w:r w:rsidRPr="00B004C7">
        <w:rPr>
          <w:color w:val="000000"/>
          <w:sz w:val="24"/>
        </w:rPr>
        <w:t xml:space="preserve">of </w:t>
      </w:r>
      <w:r w:rsidRPr="00B004C7">
        <w:rPr>
          <w:b/>
          <w:color w:val="000000"/>
          <w:sz w:val="24"/>
        </w:rPr>
        <w:t xml:space="preserve">Agile Development Model. </w:t>
      </w:r>
      <w:r w:rsidRPr="00B004C7">
        <w:rPr>
          <w:color w:val="000000"/>
          <w:sz w:val="24"/>
        </w:rPr>
        <w:t>Such a development model not only speed</w:t>
      </w:r>
      <w:r w:rsidR="00EB541D">
        <w:rPr>
          <w:color w:val="000000"/>
          <w:sz w:val="24"/>
        </w:rPr>
        <w:t xml:space="preserve">ed our </w:t>
      </w:r>
      <w:r w:rsidRPr="00B004C7">
        <w:rPr>
          <w:color w:val="000000"/>
          <w:sz w:val="24"/>
        </w:rPr>
        <w:t>testing but also allow</w:t>
      </w:r>
      <w:r w:rsidR="00EB541D">
        <w:rPr>
          <w:color w:val="000000"/>
          <w:sz w:val="24"/>
        </w:rPr>
        <w:t>ed</w:t>
      </w:r>
      <w:r w:rsidRPr="00B004C7">
        <w:rPr>
          <w:color w:val="000000"/>
          <w:sz w:val="24"/>
        </w:rPr>
        <w:t xml:space="preserve"> us to divide work amongst all team members. </w:t>
      </w:r>
    </w:p>
    <w:p w:rsidR="00B603DE" w:rsidRDefault="00B603DE" w:rsidP="00B603DE">
      <w:pPr>
        <w:pStyle w:val="BodyText"/>
        <w:rPr>
          <w:color w:val="000000"/>
          <w:sz w:val="24"/>
        </w:rPr>
      </w:pPr>
    </w:p>
    <w:p w:rsidR="00B603DE" w:rsidRPr="00D03845" w:rsidRDefault="00B603DE" w:rsidP="009A434D">
      <w:pPr>
        <w:pStyle w:val="Heading2"/>
        <w:ind w:left="450"/>
      </w:pPr>
      <w:bookmarkStart w:id="41" w:name="_Toc467252760"/>
      <w:bookmarkStart w:id="42" w:name="_Toc489141612"/>
      <w:r w:rsidRPr="00D03845">
        <w:t>Architectural Strategies</w:t>
      </w:r>
      <w:bookmarkEnd w:id="37"/>
      <w:bookmarkEnd w:id="38"/>
      <w:bookmarkEnd w:id="39"/>
      <w:bookmarkEnd w:id="40"/>
      <w:bookmarkEnd w:id="41"/>
      <w:bookmarkEnd w:id="42"/>
    </w:p>
    <w:p w:rsidR="00B603DE" w:rsidRPr="00B004C7" w:rsidRDefault="00B603DE" w:rsidP="00B603DE"/>
    <w:p w:rsidR="00B603DE" w:rsidRPr="00B004C7" w:rsidRDefault="00E01932" w:rsidP="000A7F51">
      <w:pPr>
        <w:pStyle w:val="ListParagraph"/>
        <w:numPr>
          <w:ilvl w:val="0"/>
          <w:numId w:val="14"/>
        </w:numPr>
        <w:spacing w:after="200" w:line="276" w:lineRule="auto"/>
        <w:rPr>
          <w:b/>
        </w:rPr>
      </w:pPr>
      <w:bookmarkStart w:id="43" w:name="_Toc310093406"/>
      <w:bookmarkStart w:id="44" w:name="_Toc386300406"/>
      <w:r>
        <w:rPr>
          <w:b/>
        </w:rPr>
        <w:t>Cloud Services</w:t>
      </w:r>
    </w:p>
    <w:p w:rsidR="00B603DE" w:rsidRPr="00B004C7" w:rsidRDefault="008D3FD6" w:rsidP="00D03845">
      <w:pPr>
        <w:spacing w:line="276" w:lineRule="auto"/>
        <w:ind w:left="360"/>
        <w:contextualSpacing/>
      </w:pPr>
      <w:r>
        <w:t>Android</w:t>
      </w:r>
      <w:r w:rsidR="00B603DE" w:rsidRPr="00B004C7">
        <w:t xml:space="preserve"> applications usually require a cloud backend database for the perm</w:t>
      </w:r>
      <w:r w:rsidR="00E01932">
        <w:t>anent</w:t>
      </w:r>
      <w:r w:rsidR="00BF2F79">
        <w:t xml:space="preserve"> storage of data.</w:t>
      </w:r>
      <w:r w:rsidR="00DE27A8">
        <w:t xml:space="preserve"> In our case, no</w:t>
      </w:r>
      <w:r w:rsidR="00BF2F79">
        <w:t xml:space="preserve">t only did </w:t>
      </w:r>
      <w:r w:rsidR="00E01932">
        <w:t>our</w:t>
      </w:r>
      <w:r w:rsidR="00B603DE" w:rsidRPr="00B004C7">
        <w:t xml:space="preserve"> cloud database include the login information of the users but also the registered technical blueprint of the house and the </w:t>
      </w:r>
      <w:r w:rsidR="00BF2F79">
        <w:t xml:space="preserve">current </w:t>
      </w:r>
      <w:r w:rsidR="00B603DE" w:rsidRPr="00B004C7">
        <w:t>state</w:t>
      </w:r>
      <w:r w:rsidR="00BF2F79">
        <w:t>s of the devices in</w:t>
      </w:r>
      <w:r w:rsidR="00DE27A8">
        <w:t>stalled, were</w:t>
      </w:r>
      <w:r w:rsidR="00BF2F79">
        <w:t xml:space="preserve"> maintained as well. </w:t>
      </w:r>
    </w:p>
    <w:p w:rsidR="00CC1452" w:rsidRPr="00B004C7" w:rsidRDefault="00CC1452" w:rsidP="00CC1452">
      <w:pPr>
        <w:spacing w:line="276" w:lineRule="auto"/>
        <w:ind w:left="720"/>
        <w:contextualSpacing/>
      </w:pPr>
    </w:p>
    <w:p w:rsidR="00B603DE" w:rsidRPr="00B004C7" w:rsidRDefault="00B603DE" w:rsidP="00B603DE"/>
    <w:p w:rsidR="00B603DE" w:rsidRPr="00AD71CE" w:rsidRDefault="00B603DE" w:rsidP="00B603DE">
      <w:pPr>
        <w:pStyle w:val="ListParagraph"/>
        <w:numPr>
          <w:ilvl w:val="0"/>
          <w:numId w:val="14"/>
        </w:numPr>
        <w:spacing w:after="200" w:line="276" w:lineRule="auto"/>
        <w:rPr>
          <w:b/>
        </w:rPr>
      </w:pPr>
      <w:r w:rsidRPr="00B004C7">
        <w:rPr>
          <w:b/>
        </w:rPr>
        <w:t>Reuse of existing software compon</w:t>
      </w:r>
      <w:r w:rsidR="00D03845">
        <w:rPr>
          <w:b/>
        </w:rPr>
        <w:t xml:space="preserve">ents to implement various </w:t>
      </w:r>
      <w:r w:rsidRPr="00B004C7">
        <w:rPr>
          <w:b/>
        </w:rPr>
        <w:t>features of the application:</w:t>
      </w:r>
    </w:p>
    <w:p w:rsidR="00B603DE" w:rsidRPr="00B004C7" w:rsidRDefault="005045C1" w:rsidP="00D03845">
      <w:pPr>
        <w:spacing w:line="276" w:lineRule="auto"/>
        <w:ind w:left="288"/>
        <w:contextualSpacing/>
      </w:pPr>
      <w:r>
        <w:t>Most</w:t>
      </w:r>
      <w:r w:rsidR="00B603DE" w:rsidRPr="00B004C7">
        <w:t xml:space="preserve"> Web Services provide a built in basic security and per</w:t>
      </w:r>
      <w:r w:rsidR="00BF2F79">
        <w:t xml:space="preserve">formance features which was </w:t>
      </w:r>
      <w:r w:rsidR="00B603DE" w:rsidRPr="00B004C7">
        <w:t>used to offer a secure and efficient experience for the users logged into the application.</w:t>
      </w:r>
      <w:r w:rsidR="000177F4">
        <w:t xml:space="preserve"> </w:t>
      </w:r>
      <w:r w:rsidR="00B603DE" w:rsidRPr="00B004C7">
        <w:lastRenderedPageBreak/>
        <w:t>The Google and Google Play services included i</w:t>
      </w:r>
      <w:r>
        <w:t xml:space="preserve">n the </w:t>
      </w:r>
      <w:r w:rsidR="008D3FD6">
        <w:t>Android</w:t>
      </w:r>
      <w:r w:rsidR="00BF2F79">
        <w:t xml:space="preserve"> studio package were used as well. </w:t>
      </w:r>
      <w:r w:rsidR="004E6260">
        <w:t>Along with that t</w:t>
      </w:r>
      <w:r w:rsidR="00B603DE" w:rsidRPr="00B004C7">
        <w:t>he Google Voice Sea</w:t>
      </w:r>
      <w:r w:rsidR="00BF2F79">
        <w:t xml:space="preserve">rch API for American English language was relied on </w:t>
      </w:r>
      <w:r w:rsidR="00B603DE" w:rsidRPr="00B004C7">
        <w:t>to send voice commands from the application.</w:t>
      </w:r>
    </w:p>
    <w:p w:rsidR="00B603DE" w:rsidRPr="00B004C7" w:rsidRDefault="00B603DE" w:rsidP="00B603DE">
      <w:r w:rsidRPr="00B004C7">
        <w:tab/>
      </w:r>
    </w:p>
    <w:p w:rsidR="00B603DE" w:rsidRPr="00AD71CE" w:rsidRDefault="00B603DE" w:rsidP="00B603DE">
      <w:pPr>
        <w:pStyle w:val="ListParagraph"/>
        <w:numPr>
          <w:ilvl w:val="0"/>
          <w:numId w:val="14"/>
        </w:numPr>
        <w:spacing w:after="200" w:line="276" w:lineRule="auto"/>
        <w:rPr>
          <w:b/>
        </w:rPr>
      </w:pPr>
      <w:r w:rsidRPr="00B004C7">
        <w:rPr>
          <w:b/>
        </w:rPr>
        <w:t>Future plans for extending or enhancing the software:</w:t>
      </w:r>
    </w:p>
    <w:p w:rsidR="00B603DE" w:rsidRPr="00B004C7" w:rsidRDefault="005045C1" w:rsidP="00B603DE">
      <w:pPr>
        <w:ind w:left="360"/>
      </w:pPr>
      <w:r>
        <w:t xml:space="preserve">A possible extension for our application could include work on commands spoken to </w:t>
      </w:r>
      <w:r w:rsidR="00B603DE" w:rsidRPr="00B004C7">
        <w:t xml:space="preserve">in Urdu. Further extension could involve using WIFI along with Bluetooth to improve connectivity beyond the Bluetooth range. Along with this, sensors could be incorporated to include security tracking too. </w:t>
      </w:r>
      <w:r w:rsidR="00B603DE" w:rsidRPr="00B004C7">
        <w:tab/>
      </w:r>
    </w:p>
    <w:p w:rsidR="00B603DE" w:rsidRPr="00B004C7" w:rsidRDefault="00B603DE" w:rsidP="00B603DE"/>
    <w:p w:rsidR="00B603DE" w:rsidRPr="00B004C7" w:rsidRDefault="00B603DE" w:rsidP="00B603DE"/>
    <w:p w:rsidR="00B603DE" w:rsidRPr="00AD71CE" w:rsidRDefault="00B603DE" w:rsidP="00B603DE">
      <w:pPr>
        <w:pStyle w:val="ListParagraph"/>
        <w:numPr>
          <w:ilvl w:val="0"/>
          <w:numId w:val="14"/>
        </w:numPr>
        <w:spacing w:after="200" w:line="276" w:lineRule="auto"/>
        <w:rPr>
          <w:b/>
        </w:rPr>
      </w:pPr>
      <w:r w:rsidRPr="00B004C7">
        <w:rPr>
          <w:b/>
        </w:rPr>
        <w:t>User interface paradigms:</w:t>
      </w:r>
    </w:p>
    <w:p w:rsidR="00B603DE" w:rsidRPr="00B004C7" w:rsidRDefault="00B603DE" w:rsidP="00A425E8">
      <w:pPr>
        <w:spacing w:line="276" w:lineRule="auto"/>
        <w:ind w:left="288"/>
        <w:contextualSpacing/>
        <w:jc w:val="both"/>
      </w:pPr>
      <w:r w:rsidRPr="00B004C7">
        <w:t>The inter</w:t>
      </w:r>
      <w:r w:rsidR="00BF2F79">
        <w:t xml:space="preserve">face of the application was </w:t>
      </w:r>
      <w:r w:rsidRPr="00B004C7">
        <w:t>simple, easy t</w:t>
      </w:r>
      <w:r w:rsidR="00A425E8">
        <w:t xml:space="preserve">o use and to our best effort in </w:t>
      </w:r>
      <w:r w:rsidRPr="00B004C7">
        <w:t>accordance with the paradigms of Human Com</w:t>
      </w:r>
      <w:r w:rsidR="00A425E8">
        <w:t>puter Interaction.</w:t>
      </w:r>
    </w:p>
    <w:p w:rsidR="00B603DE" w:rsidRDefault="00B603DE" w:rsidP="00B603DE"/>
    <w:p w:rsidR="00CC1452" w:rsidRPr="00B004C7" w:rsidRDefault="00CC1452" w:rsidP="00B603DE"/>
    <w:p w:rsidR="00B603DE" w:rsidRPr="00AD71CE" w:rsidRDefault="00B603DE" w:rsidP="00B603DE">
      <w:pPr>
        <w:pStyle w:val="ListParagraph"/>
        <w:numPr>
          <w:ilvl w:val="0"/>
          <w:numId w:val="14"/>
        </w:numPr>
        <w:spacing w:after="200" w:line="276" w:lineRule="auto"/>
        <w:rPr>
          <w:b/>
        </w:rPr>
      </w:pPr>
      <w:r w:rsidRPr="00B004C7">
        <w:rPr>
          <w:b/>
        </w:rPr>
        <w:t>Data/Memory and management policies:</w:t>
      </w:r>
    </w:p>
    <w:p w:rsidR="00B603DE" w:rsidRPr="00B004C7" w:rsidRDefault="00A425E8" w:rsidP="00A425E8">
      <w:pPr>
        <w:spacing w:line="276" w:lineRule="auto"/>
        <w:ind w:left="288"/>
        <w:contextualSpacing/>
      </w:pPr>
      <w:r>
        <w:t xml:space="preserve">We used parsing pre-processing techniques </w:t>
      </w:r>
      <w:r w:rsidR="00B603DE" w:rsidRPr="00B004C7">
        <w:t xml:space="preserve">on the voice commands to minimize the data storage in the application </w:t>
      </w:r>
      <w:r>
        <w:t xml:space="preserve">so as </w:t>
      </w:r>
      <w:r w:rsidR="00B603DE" w:rsidRPr="00B004C7">
        <w:t>to keep the application memory efficient.</w:t>
      </w:r>
      <w:r>
        <w:t xml:space="preserve"> A temporary local database was also </w:t>
      </w:r>
      <w:r w:rsidR="00B603DE" w:rsidRPr="00B004C7">
        <w:t>maintained in the mobile in order to hybridize the application to a small extent.</w:t>
      </w:r>
      <w:r>
        <w:t xml:space="preserve"> As our application was </w:t>
      </w:r>
      <w:r w:rsidR="00B603DE" w:rsidRPr="00B004C7">
        <w:t>highly dependent on getting the infor</w:t>
      </w:r>
      <w:r>
        <w:t>mation from third party sources like the electronic devices attached, hence we only acquired</w:t>
      </w:r>
      <w:r w:rsidR="00B603DE" w:rsidRPr="00B004C7">
        <w:t xml:space="preserve"> the required information from them to minimize the ac</w:t>
      </w:r>
      <w:r>
        <w:t>cess time from other sources as well as the</w:t>
      </w:r>
      <w:r w:rsidR="00B603DE" w:rsidRPr="00B004C7">
        <w:t xml:space="preserve"> data cost.</w:t>
      </w:r>
    </w:p>
    <w:p w:rsidR="00B603DE" w:rsidRPr="00B004C7" w:rsidRDefault="00B603DE" w:rsidP="00B603DE"/>
    <w:p w:rsidR="00B603DE" w:rsidRPr="00B004C7" w:rsidRDefault="00B603DE" w:rsidP="000A7F51">
      <w:pPr>
        <w:pStyle w:val="ListParagraph"/>
        <w:numPr>
          <w:ilvl w:val="0"/>
          <w:numId w:val="14"/>
        </w:numPr>
        <w:spacing w:after="200" w:line="276" w:lineRule="auto"/>
        <w:rPr>
          <w:b/>
        </w:rPr>
      </w:pPr>
      <w:r w:rsidRPr="00B004C7">
        <w:rPr>
          <w:b/>
        </w:rPr>
        <w:t>Distributed system:</w:t>
      </w:r>
    </w:p>
    <w:p w:rsidR="00B603DE" w:rsidRDefault="00A425E8" w:rsidP="00A425E8">
      <w:pPr>
        <w:spacing w:line="276" w:lineRule="auto"/>
        <w:ind w:left="360"/>
        <w:contextualSpacing/>
      </w:pPr>
      <w:r>
        <w:t xml:space="preserve">Multiple users were </w:t>
      </w:r>
      <w:r w:rsidR="00B603DE" w:rsidRPr="00B004C7">
        <w:t>able to access the application in real time to manage the electronic devices in the registered house.</w:t>
      </w: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Default="000177F4" w:rsidP="00A425E8">
      <w:pPr>
        <w:spacing w:line="276" w:lineRule="auto"/>
        <w:ind w:left="360"/>
        <w:contextualSpacing/>
      </w:pPr>
    </w:p>
    <w:p w:rsidR="000177F4" w:rsidRPr="00B004C7" w:rsidRDefault="000177F4" w:rsidP="00A425E8">
      <w:pPr>
        <w:spacing w:line="276" w:lineRule="auto"/>
        <w:ind w:left="360"/>
        <w:contextualSpacing/>
      </w:pPr>
    </w:p>
    <w:p w:rsidR="00B603DE" w:rsidRDefault="00B603DE" w:rsidP="009A434D">
      <w:pPr>
        <w:pStyle w:val="Heading2"/>
        <w:ind w:left="450"/>
      </w:pPr>
      <w:bookmarkStart w:id="45" w:name="_Toc467252761"/>
      <w:bookmarkStart w:id="46" w:name="_Toc489141613"/>
      <w:r w:rsidRPr="00CC1452">
        <w:lastRenderedPageBreak/>
        <w:t>System Architecture</w:t>
      </w:r>
      <w:bookmarkEnd w:id="43"/>
      <w:bookmarkEnd w:id="44"/>
      <w:bookmarkEnd w:id="45"/>
      <w:bookmarkEnd w:id="46"/>
    </w:p>
    <w:p w:rsidR="00AD71CE" w:rsidRDefault="004D303F" w:rsidP="00AD71CE">
      <w:r>
        <w:t xml:space="preserve">This section includes a diagrammatic overview of the complete home automation system. </w:t>
      </w:r>
    </w:p>
    <w:p w:rsidR="00A74FFF" w:rsidRDefault="00A74FFF" w:rsidP="00AD71CE"/>
    <w:p w:rsidR="00A74FFF" w:rsidRPr="00AD71CE" w:rsidRDefault="00A74FFF" w:rsidP="00AD71CE"/>
    <w:p w:rsidR="00B603DE" w:rsidRDefault="00CC1452" w:rsidP="006D4AE3">
      <w:pPr>
        <w:pStyle w:val="Heading2"/>
        <w:numPr>
          <w:ilvl w:val="0"/>
          <w:numId w:val="0"/>
        </w:numPr>
      </w:pPr>
      <w:bookmarkStart w:id="47" w:name="_Toc467252762"/>
      <w:bookmarkStart w:id="48" w:name="_Toc489141614"/>
      <w:r w:rsidRPr="006E086A">
        <w:t xml:space="preserve">3.6.1 </w:t>
      </w:r>
      <w:r w:rsidR="003A0F84">
        <w:t>General Framework</w:t>
      </w:r>
      <w:bookmarkEnd w:id="47"/>
      <w:bookmarkEnd w:id="48"/>
    </w:p>
    <w:p w:rsidR="004D303F" w:rsidRDefault="004D303F" w:rsidP="004D303F">
      <w:r>
        <w:t xml:space="preserve">The following image shows the connectivity between all components of the system. </w:t>
      </w:r>
    </w:p>
    <w:p w:rsidR="000177F4" w:rsidRDefault="000177F4" w:rsidP="004D303F"/>
    <w:p w:rsidR="000177F4" w:rsidRDefault="000177F4" w:rsidP="004D303F"/>
    <w:p w:rsidR="000177F4" w:rsidRDefault="000177F4" w:rsidP="004D303F"/>
    <w:p w:rsidR="004D303F" w:rsidRPr="004D303F" w:rsidRDefault="004D303F" w:rsidP="004D303F"/>
    <w:p w:rsidR="00B603DE" w:rsidRPr="00B004C7" w:rsidRDefault="00B603DE" w:rsidP="00B603DE">
      <w:r w:rsidRPr="00B004C7">
        <w:rPr>
          <w:noProof/>
          <w:lang w:val="en-GB" w:eastAsia="en-GB"/>
        </w:rPr>
        <w:drawing>
          <wp:inline distT="0" distB="0" distL="0" distR="0">
            <wp:extent cx="5733415" cy="3688941"/>
            <wp:effectExtent l="0" t="0" r="635" b="6985"/>
            <wp:docPr id="13" name="Picture 13" descr="C:\Users\manal\Desktop\Javarea Gener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anal\Desktop\Javarea General Architec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688941"/>
                    </a:xfrm>
                    <a:prstGeom prst="rect">
                      <a:avLst/>
                    </a:prstGeom>
                    <a:noFill/>
                    <a:ln>
                      <a:noFill/>
                    </a:ln>
                  </pic:spPr>
                </pic:pic>
              </a:graphicData>
            </a:graphic>
          </wp:inline>
        </w:drawing>
      </w:r>
    </w:p>
    <w:p w:rsidR="00B603DE" w:rsidRPr="00CA5672" w:rsidRDefault="00CA5672" w:rsidP="00CA5672">
      <w:pPr>
        <w:tabs>
          <w:tab w:val="left" w:pos="2685"/>
          <w:tab w:val="center" w:pos="4514"/>
        </w:tabs>
        <w:rPr>
          <w:b/>
        </w:rPr>
      </w:pPr>
      <w:r w:rsidRPr="00CA5672">
        <w:rPr>
          <w:b/>
        </w:rPr>
        <w:tab/>
      </w:r>
      <w:r w:rsidRPr="00CA5672">
        <w:rPr>
          <w:b/>
        </w:rPr>
        <w:tab/>
        <w:t xml:space="preserve">Fig 3.6.1: General </w:t>
      </w:r>
      <w:r w:rsidR="00410DB8">
        <w:rPr>
          <w:b/>
        </w:rPr>
        <w:t>Framework</w:t>
      </w:r>
    </w:p>
    <w:p w:rsidR="00B004C7" w:rsidRDefault="00B004C7" w:rsidP="00B603DE"/>
    <w:p w:rsidR="006E086A" w:rsidRDefault="006E086A" w:rsidP="00B603DE"/>
    <w:p w:rsidR="00410DB8" w:rsidRDefault="00410DB8" w:rsidP="00B603DE"/>
    <w:p w:rsidR="00410DB8" w:rsidRDefault="00410DB8" w:rsidP="00B603DE"/>
    <w:p w:rsidR="00410DB8" w:rsidRDefault="00410DB8" w:rsidP="00B603DE"/>
    <w:p w:rsidR="00410DB8" w:rsidRPr="00B004C7" w:rsidRDefault="00410DB8" w:rsidP="00B603DE"/>
    <w:p w:rsidR="006D4AE3" w:rsidRDefault="006D4AE3">
      <w:pPr>
        <w:rPr>
          <w:rFonts w:ascii="Arial" w:hAnsi="Arial" w:cs="Arial"/>
          <w:b/>
          <w:bCs/>
          <w:kern w:val="32"/>
          <w:sz w:val="28"/>
          <w:szCs w:val="28"/>
        </w:rPr>
      </w:pPr>
      <w:bookmarkStart w:id="49" w:name="_Toc467252763"/>
      <w:r>
        <w:br w:type="page"/>
      </w:r>
    </w:p>
    <w:p w:rsidR="00B603DE" w:rsidRPr="006E086A" w:rsidRDefault="006E086A" w:rsidP="006D4AE3">
      <w:pPr>
        <w:pStyle w:val="Heading2"/>
        <w:numPr>
          <w:ilvl w:val="0"/>
          <w:numId w:val="0"/>
        </w:numPr>
      </w:pPr>
      <w:bookmarkStart w:id="50" w:name="_Toc489141615"/>
      <w:r w:rsidRPr="006E086A">
        <w:lastRenderedPageBreak/>
        <w:t xml:space="preserve">3.6.2 </w:t>
      </w:r>
      <w:r w:rsidR="00410DB8">
        <w:t xml:space="preserve">Complete </w:t>
      </w:r>
      <w:r w:rsidR="00B603DE" w:rsidRPr="006E086A">
        <w:t>System Architecture</w:t>
      </w:r>
      <w:bookmarkEnd w:id="49"/>
      <w:bookmarkEnd w:id="50"/>
    </w:p>
    <w:p w:rsidR="00B603DE" w:rsidRDefault="00B603DE" w:rsidP="00B603DE"/>
    <w:p w:rsidR="004D303F" w:rsidRDefault="004D303F" w:rsidP="00B603DE">
      <w:r>
        <w:t xml:space="preserve">The following image refers to the inner details of the electronic components involved. </w:t>
      </w:r>
    </w:p>
    <w:p w:rsidR="006E086A" w:rsidRPr="00B004C7" w:rsidRDefault="006E086A" w:rsidP="00B603DE"/>
    <w:p w:rsidR="00B603DE" w:rsidRPr="00B004C7" w:rsidRDefault="00B603DE" w:rsidP="00B603DE">
      <w:r w:rsidRPr="00B004C7">
        <w:rPr>
          <w:noProof/>
          <w:lang w:val="en-GB" w:eastAsia="en-GB"/>
        </w:rPr>
        <w:drawing>
          <wp:inline distT="0" distB="0" distL="0" distR="0">
            <wp:extent cx="5733415" cy="2669250"/>
            <wp:effectExtent l="0" t="0" r="635" b="0"/>
            <wp:docPr id="17" name="Picture 17" descr="C:\Users\manal\Desktop\Javarea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nal\Desktop\Javarea System 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669250"/>
                    </a:xfrm>
                    <a:prstGeom prst="rect">
                      <a:avLst/>
                    </a:prstGeom>
                    <a:noFill/>
                    <a:ln>
                      <a:noFill/>
                    </a:ln>
                  </pic:spPr>
                </pic:pic>
              </a:graphicData>
            </a:graphic>
          </wp:inline>
        </w:drawing>
      </w:r>
    </w:p>
    <w:p w:rsidR="00B603DE" w:rsidRPr="00B004C7" w:rsidRDefault="00B603DE" w:rsidP="00B603DE"/>
    <w:p w:rsidR="00CA5672" w:rsidRPr="00CA5672" w:rsidRDefault="00CA5672" w:rsidP="00CA5672">
      <w:pPr>
        <w:tabs>
          <w:tab w:val="left" w:pos="2685"/>
          <w:tab w:val="center" w:pos="4514"/>
        </w:tabs>
        <w:rPr>
          <w:b/>
        </w:rPr>
      </w:pPr>
      <w:r w:rsidRPr="00CA5672">
        <w:rPr>
          <w:b/>
        </w:rPr>
        <w:tab/>
      </w:r>
      <w:r w:rsidRPr="00CA5672">
        <w:rPr>
          <w:b/>
        </w:rPr>
        <w:tab/>
      </w:r>
      <w:r>
        <w:rPr>
          <w:b/>
        </w:rPr>
        <w:t xml:space="preserve">Fig 3.6.2: </w:t>
      </w:r>
      <w:r w:rsidR="00410DB8">
        <w:rPr>
          <w:b/>
        </w:rPr>
        <w:t xml:space="preserve">Complete </w:t>
      </w:r>
      <w:r>
        <w:rPr>
          <w:b/>
        </w:rPr>
        <w:t>System</w:t>
      </w:r>
      <w:r w:rsidRPr="00CA5672">
        <w:rPr>
          <w:b/>
        </w:rPr>
        <w:t xml:space="preserve"> Architecture</w:t>
      </w:r>
    </w:p>
    <w:p w:rsidR="00B603DE" w:rsidRPr="00B004C7" w:rsidRDefault="00B603DE" w:rsidP="00B603DE"/>
    <w:p w:rsidR="00B603DE" w:rsidRPr="00B004C7" w:rsidRDefault="00B603DE" w:rsidP="00B603DE"/>
    <w:p w:rsidR="00B603DE" w:rsidRDefault="006E086A" w:rsidP="006D4AE3">
      <w:pPr>
        <w:pStyle w:val="Heading2"/>
        <w:numPr>
          <w:ilvl w:val="0"/>
          <w:numId w:val="0"/>
        </w:numPr>
      </w:pPr>
      <w:bookmarkStart w:id="51" w:name="_Toc467252764"/>
      <w:bookmarkStart w:id="52" w:name="_Toc489141616"/>
      <w:r w:rsidRPr="006E086A">
        <w:t xml:space="preserve">3.6.3 </w:t>
      </w:r>
      <w:r w:rsidR="00B603DE" w:rsidRPr="006E086A">
        <w:t>Component Diagram</w:t>
      </w:r>
      <w:bookmarkEnd w:id="51"/>
      <w:bookmarkEnd w:id="52"/>
    </w:p>
    <w:p w:rsidR="004D303F" w:rsidRDefault="004D303F" w:rsidP="004D303F"/>
    <w:p w:rsidR="004D303F" w:rsidRPr="004D303F" w:rsidRDefault="004D303F" w:rsidP="004D303F">
      <w:r>
        <w:t>Fig 3.6.3 depicts the flow of information between all components of the system with the diagrams following ahead showing the inner details.</w:t>
      </w:r>
    </w:p>
    <w:p w:rsidR="00CA5672" w:rsidRPr="00CA5672" w:rsidRDefault="00B603DE" w:rsidP="00CA5672">
      <w:pPr>
        <w:tabs>
          <w:tab w:val="left" w:pos="2685"/>
          <w:tab w:val="center" w:pos="4514"/>
        </w:tabs>
        <w:rPr>
          <w:b/>
        </w:rPr>
      </w:pPr>
      <w:r w:rsidRPr="00CA5672">
        <w:rPr>
          <w:noProof/>
          <w:lang w:val="en-GB" w:eastAsia="en-GB"/>
        </w:rPr>
        <w:drawing>
          <wp:anchor distT="0" distB="0" distL="0" distR="0" simplePos="0" relativeHeight="251660288" behindDoc="0" locked="0" layoutInCell="1" allowOverlap="1">
            <wp:simplePos x="0" y="0"/>
            <wp:positionH relativeFrom="column">
              <wp:posOffset>0</wp:posOffset>
            </wp:positionH>
            <wp:positionV relativeFrom="paragraph">
              <wp:posOffset>635</wp:posOffset>
            </wp:positionV>
            <wp:extent cx="5731510" cy="215392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5731510" cy="2153920"/>
                    </a:xfrm>
                    <a:prstGeom prst="rect">
                      <a:avLst/>
                    </a:prstGeom>
                  </pic:spPr>
                </pic:pic>
              </a:graphicData>
            </a:graphic>
          </wp:anchor>
        </w:drawing>
      </w:r>
      <w:r w:rsidR="00CA5672">
        <w:tab/>
      </w:r>
      <w:r w:rsidR="00CA5672">
        <w:rPr>
          <w:b/>
        </w:rPr>
        <w:t>Fig 3.6.3</w:t>
      </w:r>
      <w:r w:rsidR="00CA5672" w:rsidRPr="00CA5672">
        <w:rPr>
          <w:b/>
        </w:rPr>
        <w:t xml:space="preserve">: General </w:t>
      </w:r>
      <w:r w:rsidR="00CA5672">
        <w:rPr>
          <w:b/>
        </w:rPr>
        <w:t>Component Diagram</w:t>
      </w:r>
    </w:p>
    <w:p w:rsidR="00B603DE" w:rsidRPr="00B004C7" w:rsidRDefault="00B603DE" w:rsidP="00B603DE">
      <w:pPr>
        <w:pStyle w:val="BodyText"/>
        <w:spacing w:before="240" w:after="0"/>
        <w:rPr>
          <w:sz w:val="24"/>
        </w:rPr>
      </w:pPr>
    </w:p>
    <w:p w:rsidR="00B603DE" w:rsidRPr="00B004C7" w:rsidRDefault="00B603DE" w:rsidP="00B603DE">
      <w:pPr>
        <w:pStyle w:val="BodyText"/>
        <w:spacing w:before="240" w:after="0"/>
        <w:rPr>
          <w:sz w:val="24"/>
        </w:rPr>
      </w:pPr>
    </w:p>
    <w:p w:rsidR="004D303F" w:rsidRDefault="004D303F" w:rsidP="00B603DE">
      <w:pPr>
        <w:pStyle w:val="BodyText"/>
        <w:spacing w:before="240" w:after="0"/>
        <w:rPr>
          <w:noProof/>
          <w:sz w:val="24"/>
          <w:lang w:val="en-GB" w:eastAsia="en-GB"/>
        </w:rPr>
      </w:pPr>
    </w:p>
    <w:p w:rsidR="00B603DE" w:rsidRPr="00B004C7" w:rsidRDefault="00B603DE" w:rsidP="00B603DE">
      <w:pPr>
        <w:pStyle w:val="BodyText"/>
        <w:spacing w:before="240" w:after="0"/>
        <w:rPr>
          <w:sz w:val="24"/>
        </w:rPr>
      </w:pPr>
      <w:r w:rsidRPr="00B004C7">
        <w:rPr>
          <w:noProof/>
          <w:sz w:val="24"/>
          <w:lang w:val="en-GB" w:eastAsia="en-GB"/>
        </w:rPr>
        <w:lastRenderedPageBreak/>
        <w:drawing>
          <wp:anchor distT="0" distB="0" distL="0" distR="0" simplePos="0" relativeHeight="251661312" behindDoc="0" locked="0" layoutInCell="1" allowOverlap="1">
            <wp:simplePos x="0" y="0"/>
            <wp:positionH relativeFrom="column">
              <wp:posOffset>0</wp:posOffset>
            </wp:positionH>
            <wp:positionV relativeFrom="paragraph">
              <wp:posOffset>635</wp:posOffset>
            </wp:positionV>
            <wp:extent cx="5731510" cy="3441700"/>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7"/>
                    <a:stretch>
                      <a:fillRect/>
                    </a:stretch>
                  </pic:blipFill>
                  <pic:spPr bwMode="auto">
                    <a:xfrm>
                      <a:off x="0" y="0"/>
                      <a:ext cx="5731510" cy="3441700"/>
                    </a:xfrm>
                    <a:prstGeom prst="rect">
                      <a:avLst/>
                    </a:prstGeom>
                  </pic:spPr>
                </pic:pic>
              </a:graphicData>
            </a:graphic>
          </wp:anchor>
        </w:drawing>
      </w:r>
    </w:p>
    <w:p w:rsidR="00CA5672" w:rsidRPr="00CA5672" w:rsidRDefault="00CA5672" w:rsidP="00CA5672">
      <w:pPr>
        <w:tabs>
          <w:tab w:val="left" w:pos="2685"/>
          <w:tab w:val="center" w:pos="4514"/>
        </w:tabs>
        <w:rPr>
          <w:b/>
        </w:rPr>
      </w:pPr>
      <w:r>
        <w:tab/>
      </w:r>
      <w:r>
        <w:tab/>
      </w:r>
      <w:r w:rsidR="00343B76">
        <w:rPr>
          <w:b/>
        </w:rPr>
        <w:t>Fig 3.6.3.1</w:t>
      </w:r>
      <w:r>
        <w:rPr>
          <w:b/>
        </w:rPr>
        <w:t>: Client Component</w:t>
      </w:r>
    </w:p>
    <w:p w:rsidR="00B603DE" w:rsidRPr="00B004C7" w:rsidRDefault="00B603DE" w:rsidP="00B603DE">
      <w:pPr>
        <w:pStyle w:val="BodyText"/>
        <w:spacing w:before="240" w:after="0"/>
        <w:rPr>
          <w:sz w:val="24"/>
        </w:rPr>
      </w:pPr>
      <w:r w:rsidRPr="00B004C7">
        <w:rPr>
          <w:noProof/>
          <w:sz w:val="24"/>
          <w:lang w:val="en-GB" w:eastAsia="en-GB"/>
        </w:rPr>
        <w:drawing>
          <wp:anchor distT="0" distB="0" distL="0" distR="0" simplePos="0" relativeHeight="251662336" behindDoc="0" locked="0" layoutInCell="1" allowOverlap="1">
            <wp:simplePos x="0" y="0"/>
            <wp:positionH relativeFrom="column">
              <wp:posOffset>142875</wp:posOffset>
            </wp:positionH>
            <wp:positionV relativeFrom="paragraph">
              <wp:posOffset>306070</wp:posOffset>
            </wp:positionV>
            <wp:extent cx="5731510" cy="3378835"/>
            <wp:effectExtent l="0" t="0" r="0"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8"/>
                    <a:stretch>
                      <a:fillRect/>
                    </a:stretch>
                  </pic:blipFill>
                  <pic:spPr bwMode="auto">
                    <a:xfrm>
                      <a:off x="0" y="0"/>
                      <a:ext cx="5731510" cy="3378835"/>
                    </a:xfrm>
                    <a:prstGeom prst="rect">
                      <a:avLst/>
                    </a:prstGeom>
                  </pic:spPr>
                </pic:pic>
              </a:graphicData>
            </a:graphic>
          </wp:anchor>
        </w:drawing>
      </w:r>
    </w:p>
    <w:p w:rsidR="00343B76" w:rsidRPr="00CA5672" w:rsidRDefault="00343B76" w:rsidP="00343B76">
      <w:pPr>
        <w:tabs>
          <w:tab w:val="left" w:pos="2685"/>
          <w:tab w:val="center" w:pos="4514"/>
        </w:tabs>
        <w:rPr>
          <w:b/>
        </w:rPr>
      </w:pPr>
      <w:r w:rsidRPr="00CA5672">
        <w:rPr>
          <w:b/>
        </w:rPr>
        <w:tab/>
      </w:r>
      <w:r w:rsidRPr="00CA5672">
        <w:rPr>
          <w:b/>
        </w:rPr>
        <w:tab/>
      </w:r>
      <w:r>
        <w:rPr>
          <w:b/>
        </w:rPr>
        <w:t>Fig 3.6.3.2: Hub Component</w:t>
      </w:r>
    </w:p>
    <w:p w:rsidR="00B603DE" w:rsidRPr="00B004C7" w:rsidRDefault="00B603DE" w:rsidP="00B603DE">
      <w:pPr>
        <w:pStyle w:val="BodyText"/>
        <w:spacing w:before="240" w:after="0"/>
        <w:rPr>
          <w:sz w:val="24"/>
        </w:rPr>
      </w:pPr>
    </w:p>
    <w:p w:rsidR="00B603DE" w:rsidRPr="00B004C7" w:rsidRDefault="00B603DE" w:rsidP="00B603DE">
      <w:pPr>
        <w:pStyle w:val="BodyText"/>
        <w:spacing w:before="240" w:after="0"/>
        <w:rPr>
          <w:sz w:val="24"/>
        </w:rPr>
      </w:pPr>
    </w:p>
    <w:p w:rsidR="00B603DE" w:rsidRPr="00B004C7" w:rsidRDefault="00B603DE" w:rsidP="00B603DE">
      <w:pPr>
        <w:pStyle w:val="BodyText"/>
        <w:spacing w:before="240" w:after="0"/>
        <w:rPr>
          <w:sz w:val="24"/>
        </w:rPr>
      </w:pPr>
      <w:r w:rsidRPr="00B004C7">
        <w:rPr>
          <w:noProof/>
          <w:sz w:val="24"/>
          <w:lang w:val="en-GB" w:eastAsia="en-GB"/>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635</wp:posOffset>
            </wp:positionV>
            <wp:extent cx="5731510" cy="342392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9"/>
                    <a:stretch>
                      <a:fillRect/>
                    </a:stretch>
                  </pic:blipFill>
                  <pic:spPr bwMode="auto">
                    <a:xfrm>
                      <a:off x="0" y="0"/>
                      <a:ext cx="5731510" cy="3423920"/>
                    </a:xfrm>
                    <a:prstGeom prst="rect">
                      <a:avLst/>
                    </a:prstGeom>
                  </pic:spPr>
                </pic:pic>
              </a:graphicData>
            </a:graphic>
          </wp:anchor>
        </w:drawing>
      </w:r>
    </w:p>
    <w:p w:rsidR="00343B76" w:rsidRPr="00CA5672" w:rsidRDefault="00343B76" w:rsidP="00343B76">
      <w:pPr>
        <w:tabs>
          <w:tab w:val="left" w:pos="2685"/>
          <w:tab w:val="center" w:pos="4514"/>
        </w:tabs>
        <w:rPr>
          <w:b/>
        </w:rPr>
      </w:pPr>
      <w:r w:rsidRPr="00CA5672">
        <w:rPr>
          <w:b/>
        </w:rPr>
        <w:tab/>
      </w:r>
      <w:r w:rsidRPr="00CA5672">
        <w:rPr>
          <w:b/>
        </w:rPr>
        <w:tab/>
      </w:r>
      <w:r>
        <w:rPr>
          <w:b/>
        </w:rPr>
        <w:t>Fig 3.6.3.3: Cloud Database Component</w:t>
      </w:r>
    </w:p>
    <w:p w:rsidR="00B603DE" w:rsidRPr="00B004C7" w:rsidRDefault="00B603DE" w:rsidP="00B603DE"/>
    <w:p w:rsidR="00B603DE" w:rsidRDefault="00B603DE" w:rsidP="006D4AE3">
      <w:pPr>
        <w:pStyle w:val="Heading2"/>
        <w:numPr>
          <w:ilvl w:val="0"/>
          <w:numId w:val="0"/>
        </w:numPr>
      </w:pPr>
    </w:p>
    <w:p w:rsidR="00B603DE" w:rsidRPr="006D4AE3" w:rsidRDefault="00F42A20" w:rsidP="00AD71CE">
      <w:pPr>
        <w:ind w:left="288"/>
      </w:pPr>
      <w:r w:rsidRPr="006D4AE3">
        <w:t>To conclude t</w:t>
      </w:r>
      <w:r w:rsidR="00FC4A0C" w:rsidRPr="006D4AE3">
        <w:t>his chapter</w:t>
      </w:r>
      <w:r w:rsidRPr="006D4AE3">
        <w:t xml:space="preserve">, it could be </w:t>
      </w:r>
      <w:r w:rsidR="00FC4A0C" w:rsidRPr="006D4AE3">
        <w:t>summarized t</w:t>
      </w:r>
      <w:r w:rsidRPr="006D4AE3">
        <w:t>hat t</w:t>
      </w:r>
      <w:r w:rsidR="00FC4A0C" w:rsidRPr="006D4AE3">
        <w:t>he architectur</w:t>
      </w:r>
      <w:r w:rsidR="00276BA5" w:rsidRPr="006D4AE3">
        <w:t xml:space="preserve">al design and analysis relied on </w:t>
      </w:r>
      <w:r w:rsidR="00FC4A0C" w:rsidRPr="006D4AE3">
        <w:t>for the development of t</w:t>
      </w:r>
      <w:r w:rsidR="00D2688C" w:rsidRPr="006D4AE3">
        <w:t xml:space="preserve">he complete </w:t>
      </w:r>
      <w:r w:rsidR="008D3FD6">
        <w:t>Android</w:t>
      </w:r>
      <w:r w:rsidR="00D2688C" w:rsidRPr="006D4AE3">
        <w:t xml:space="preserve"> application was outlined here. </w:t>
      </w:r>
    </w:p>
    <w:p w:rsidR="00B603DE" w:rsidRDefault="00B603DE" w:rsidP="00AD71CE">
      <w:pPr>
        <w:ind w:left="288"/>
      </w:pPr>
    </w:p>
    <w:p w:rsidR="00B603DE" w:rsidRDefault="00B603DE" w:rsidP="009A434D">
      <w:pPr>
        <w:ind w:left="360"/>
      </w:pPr>
    </w:p>
    <w:p w:rsidR="00B603DE" w:rsidRDefault="00B603DE" w:rsidP="009A434D">
      <w:pPr>
        <w:pStyle w:val="Heading2"/>
        <w:numPr>
          <w:ilvl w:val="0"/>
          <w:numId w:val="0"/>
        </w:numPr>
        <w:ind w:left="576"/>
      </w:pPr>
    </w:p>
    <w:p w:rsidR="00B603DE" w:rsidRDefault="00B603DE" w:rsidP="009A434D">
      <w:pPr>
        <w:pStyle w:val="Heading2"/>
        <w:numPr>
          <w:ilvl w:val="0"/>
          <w:numId w:val="0"/>
        </w:numPr>
        <w:ind w:left="576"/>
      </w:pPr>
    </w:p>
    <w:p w:rsidR="00B603DE" w:rsidRPr="005E3F66" w:rsidRDefault="00B603DE" w:rsidP="00B603DE"/>
    <w:p w:rsidR="00B603DE" w:rsidRDefault="00B603DE" w:rsidP="00B603DE"/>
    <w:p w:rsidR="00B004C7" w:rsidRDefault="00B004C7" w:rsidP="00B603DE"/>
    <w:p w:rsidR="00B004C7" w:rsidRDefault="00B004C7" w:rsidP="00B603DE"/>
    <w:p w:rsidR="009E6235" w:rsidRDefault="009E6235" w:rsidP="00B603DE"/>
    <w:p w:rsidR="00B004C7" w:rsidRPr="0021668D" w:rsidRDefault="00B004C7" w:rsidP="00B603DE"/>
    <w:p w:rsidR="00AA532E" w:rsidRDefault="00AA532E" w:rsidP="00AA532E"/>
    <w:p w:rsidR="00630250" w:rsidRDefault="00630250" w:rsidP="00AA532E"/>
    <w:p w:rsidR="00630250" w:rsidRDefault="00630250" w:rsidP="00AA532E"/>
    <w:p w:rsidR="009E6235" w:rsidRDefault="009E6235" w:rsidP="00AA532E"/>
    <w:p w:rsidR="006D4AE3" w:rsidRDefault="006D4AE3" w:rsidP="00AA532E"/>
    <w:p w:rsidR="006D4AE3" w:rsidRDefault="006D4AE3" w:rsidP="00AA532E"/>
    <w:p w:rsidR="006D4AE3" w:rsidRDefault="006D4AE3" w:rsidP="00AA532E"/>
    <w:p w:rsidR="00AD71CE" w:rsidRPr="00AA532E" w:rsidRDefault="00AD71CE" w:rsidP="00AA532E"/>
    <w:p w:rsidR="0022754F" w:rsidRPr="003A0F84" w:rsidRDefault="008A0341" w:rsidP="006D4AE3">
      <w:pPr>
        <w:pStyle w:val="Heading1"/>
      </w:pPr>
      <w:bookmarkStart w:id="53" w:name="_Toc489141617"/>
      <w:r w:rsidRPr="003A0F84">
        <w:lastRenderedPageBreak/>
        <w:t>Description of Prototype</w:t>
      </w:r>
      <w:bookmarkEnd w:id="53"/>
    </w:p>
    <w:p w:rsidR="00915F86" w:rsidRDefault="00915F86" w:rsidP="007C730C">
      <w:pPr>
        <w:rPr>
          <w:b/>
          <w:color w:val="1F497D" w:themeColor="text2"/>
        </w:rPr>
      </w:pPr>
    </w:p>
    <w:p w:rsidR="00E169D8" w:rsidRPr="008D3FD6" w:rsidRDefault="00E169D8" w:rsidP="007C730C">
      <w:r w:rsidRPr="008D3FD6">
        <w:t>This chapter describes the final prototype inclusive o</w:t>
      </w:r>
      <w:r w:rsidR="003669C4" w:rsidRPr="008D3FD6">
        <w:t xml:space="preserve">f </w:t>
      </w:r>
      <w:r w:rsidRPr="008D3FD6">
        <w:t xml:space="preserve">hardware components as well as their connection with the software being developed. </w:t>
      </w:r>
    </w:p>
    <w:p w:rsidR="003669C4" w:rsidRPr="006D4AE3" w:rsidRDefault="003669C4" w:rsidP="007C730C"/>
    <w:p w:rsidR="00E169D8" w:rsidRDefault="00E169D8" w:rsidP="007C730C"/>
    <w:p w:rsidR="00E169D8" w:rsidRDefault="00E169D8" w:rsidP="00E169D8">
      <w:pPr>
        <w:pStyle w:val="NormalWeb"/>
        <w:spacing w:before="0" w:beforeAutospacing="0" w:after="0" w:afterAutospacing="0"/>
      </w:pPr>
      <w:r>
        <w:rPr>
          <w:rFonts w:ascii="Arial" w:hAnsi="Arial" w:cs="Arial"/>
          <w:noProof/>
          <w:color w:val="000000"/>
          <w:sz w:val="22"/>
          <w:szCs w:val="22"/>
        </w:rPr>
        <w:drawing>
          <wp:inline distT="0" distB="0" distL="0" distR="0">
            <wp:extent cx="6046280" cy="2430780"/>
            <wp:effectExtent l="19050" t="0" r="0" b="0"/>
            <wp:docPr id="1" name="Picture 1" descr="Javare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rea Syst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280" cy="2430780"/>
                    </a:xfrm>
                    <a:prstGeom prst="rect">
                      <a:avLst/>
                    </a:prstGeom>
                    <a:noFill/>
                    <a:ln>
                      <a:noFill/>
                    </a:ln>
                  </pic:spPr>
                </pic:pic>
              </a:graphicData>
            </a:graphic>
          </wp:inline>
        </w:drawing>
      </w:r>
    </w:p>
    <w:p w:rsidR="003669C4" w:rsidRPr="003669C4" w:rsidRDefault="003669C4" w:rsidP="003669C4">
      <w:pPr>
        <w:pStyle w:val="NormalWeb"/>
        <w:tabs>
          <w:tab w:val="left" w:pos="1675"/>
          <w:tab w:val="center" w:pos="4514"/>
        </w:tabs>
        <w:spacing w:before="0" w:beforeAutospacing="0" w:after="0" w:afterAutospacing="0"/>
        <w:rPr>
          <w:b/>
        </w:rPr>
      </w:pPr>
      <w:r w:rsidRPr="003669C4">
        <w:rPr>
          <w:b/>
        </w:rPr>
        <w:tab/>
      </w:r>
      <w:r w:rsidRPr="003669C4">
        <w:rPr>
          <w:b/>
        </w:rPr>
        <w:tab/>
        <w:t>Fig 4.1</w:t>
      </w:r>
      <w:r>
        <w:rPr>
          <w:b/>
        </w:rPr>
        <w:t xml:space="preserve">: </w:t>
      </w:r>
      <w:r w:rsidRPr="003669C4">
        <w:rPr>
          <w:b/>
        </w:rPr>
        <w:t>Basic Level Prototype for LED Control</w:t>
      </w:r>
    </w:p>
    <w:p w:rsidR="00E169D8" w:rsidRDefault="00E169D8" w:rsidP="00E169D8"/>
    <w:p w:rsidR="00E169D8" w:rsidRDefault="00E169D8" w:rsidP="00E169D8"/>
    <w:p w:rsidR="00E169D8" w:rsidRPr="003669C4" w:rsidRDefault="003669C4" w:rsidP="00E169D8">
      <w:pPr>
        <w:pStyle w:val="NormalWeb"/>
        <w:spacing w:before="0" w:beforeAutospacing="0" w:after="0" w:afterAutospacing="0"/>
        <w:rPr>
          <w:sz w:val="28"/>
        </w:rPr>
      </w:pPr>
      <w:r w:rsidRPr="003669C4">
        <w:rPr>
          <w:color w:val="000000"/>
          <w:szCs w:val="22"/>
        </w:rPr>
        <w:t xml:space="preserve">As mentioned earlier, </w:t>
      </w:r>
      <w:r w:rsidR="00E169D8" w:rsidRPr="003669C4">
        <w:rPr>
          <w:color w:val="000000"/>
          <w:szCs w:val="22"/>
        </w:rPr>
        <w:t>Voice Controlled Home Automation is an electronic arrangement that lets the user control elec</w:t>
      </w:r>
      <w:r w:rsidRPr="003669C4">
        <w:rPr>
          <w:color w:val="000000"/>
          <w:szCs w:val="22"/>
        </w:rPr>
        <w:t xml:space="preserve">tronic devices through an </w:t>
      </w:r>
      <w:r w:rsidR="008D3FD6">
        <w:rPr>
          <w:color w:val="000000"/>
          <w:szCs w:val="22"/>
        </w:rPr>
        <w:t>Android</w:t>
      </w:r>
      <w:r w:rsidRPr="003669C4">
        <w:rPr>
          <w:color w:val="000000"/>
          <w:szCs w:val="22"/>
        </w:rPr>
        <w:t xml:space="preserve"> smartphone</w:t>
      </w:r>
      <w:r w:rsidR="00E169D8" w:rsidRPr="003669C4">
        <w:rPr>
          <w:color w:val="000000"/>
          <w:szCs w:val="22"/>
        </w:rPr>
        <w:t>.</w:t>
      </w:r>
    </w:p>
    <w:p w:rsidR="00E169D8" w:rsidRPr="003669C4" w:rsidRDefault="00E169D8" w:rsidP="00E169D8">
      <w:pPr>
        <w:pStyle w:val="NormalWeb"/>
        <w:spacing w:before="0" w:beforeAutospacing="0" w:after="0" w:afterAutospacing="0"/>
        <w:rPr>
          <w:sz w:val="28"/>
        </w:rPr>
      </w:pPr>
      <w:r w:rsidRPr="003669C4">
        <w:rPr>
          <w:color w:val="000000"/>
          <w:szCs w:val="22"/>
        </w:rPr>
        <w:t>The product consists of two parts.</w:t>
      </w:r>
    </w:p>
    <w:p w:rsidR="00E169D8" w:rsidRPr="003669C4" w:rsidRDefault="00E169D8" w:rsidP="00E169D8">
      <w:pPr>
        <w:rPr>
          <w:sz w:val="28"/>
        </w:rPr>
      </w:pPr>
    </w:p>
    <w:p w:rsidR="00E169D8" w:rsidRPr="003669C4" w:rsidRDefault="008D3FD6" w:rsidP="000A7F51">
      <w:pPr>
        <w:pStyle w:val="NormalWeb"/>
        <w:numPr>
          <w:ilvl w:val="0"/>
          <w:numId w:val="7"/>
        </w:numPr>
        <w:spacing w:before="0" w:beforeAutospacing="0" w:after="0" w:afterAutospacing="0"/>
        <w:textAlignment w:val="baseline"/>
        <w:rPr>
          <w:color w:val="000000"/>
          <w:szCs w:val="22"/>
        </w:rPr>
      </w:pPr>
      <w:r>
        <w:rPr>
          <w:color w:val="000000"/>
          <w:szCs w:val="22"/>
        </w:rPr>
        <w:t>Android</w:t>
      </w:r>
      <w:r w:rsidR="00E169D8" w:rsidRPr="003669C4">
        <w:rPr>
          <w:color w:val="000000"/>
          <w:szCs w:val="22"/>
        </w:rPr>
        <w:t xml:space="preserve"> application.</w:t>
      </w:r>
    </w:p>
    <w:p w:rsidR="00E169D8" w:rsidRPr="003669C4" w:rsidRDefault="00E169D8" w:rsidP="000A7F51">
      <w:pPr>
        <w:pStyle w:val="NormalWeb"/>
        <w:numPr>
          <w:ilvl w:val="0"/>
          <w:numId w:val="7"/>
        </w:numPr>
        <w:spacing w:before="0" w:beforeAutospacing="0" w:after="0" w:afterAutospacing="0"/>
        <w:textAlignment w:val="baseline"/>
        <w:rPr>
          <w:color w:val="000000"/>
          <w:szCs w:val="22"/>
        </w:rPr>
      </w:pPr>
      <w:r w:rsidRPr="003669C4">
        <w:rPr>
          <w:color w:val="000000"/>
          <w:szCs w:val="22"/>
        </w:rPr>
        <w:t>Electronic architecture.</w:t>
      </w:r>
    </w:p>
    <w:p w:rsidR="00E169D8" w:rsidRPr="003669C4" w:rsidRDefault="00E169D8" w:rsidP="00E169D8">
      <w:pPr>
        <w:rPr>
          <w:sz w:val="28"/>
        </w:rPr>
      </w:pPr>
    </w:p>
    <w:p w:rsidR="003669C4" w:rsidRDefault="003669C4" w:rsidP="00E169D8">
      <w:pPr>
        <w:pStyle w:val="NormalWeb"/>
        <w:spacing w:before="0" w:beforeAutospacing="0" w:after="0" w:afterAutospacing="0"/>
        <w:rPr>
          <w:color w:val="000000"/>
          <w:szCs w:val="22"/>
        </w:rPr>
      </w:pPr>
      <w:r>
        <w:rPr>
          <w:color w:val="000000"/>
          <w:szCs w:val="22"/>
        </w:rPr>
        <w:t xml:space="preserve">To understand the figure above, the connection amongst various components shown needs to be understood first. A brief description is as follows: </w:t>
      </w:r>
    </w:p>
    <w:p w:rsidR="003669C4" w:rsidRDefault="00E169D8" w:rsidP="000A7F51">
      <w:pPr>
        <w:pStyle w:val="NormalWeb"/>
        <w:numPr>
          <w:ilvl w:val="0"/>
          <w:numId w:val="8"/>
        </w:numPr>
        <w:spacing w:before="0" w:beforeAutospacing="0" w:after="0" w:afterAutospacing="0"/>
        <w:rPr>
          <w:color w:val="000000"/>
          <w:szCs w:val="22"/>
        </w:rPr>
      </w:pPr>
      <w:r w:rsidRPr="003669C4">
        <w:rPr>
          <w:color w:val="000000"/>
          <w:szCs w:val="22"/>
        </w:rPr>
        <w:t xml:space="preserve">The user speaks the command into the application on his </w:t>
      </w:r>
      <w:r w:rsidR="008D3FD6">
        <w:rPr>
          <w:color w:val="000000"/>
          <w:szCs w:val="22"/>
        </w:rPr>
        <w:t>Android</w:t>
      </w:r>
      <w:r w:rsidRPr="003669C4">
        <w:rPr>
          <w:color w:val="000000"/>
          <w:szCs w:val="22"/>
        </w:rPr>
        <w:t xml:space="preserve"> phone. </w:t>
      </w:r>
    </w:p>
    <w:p w:rsidR="003669C4" w:rsidRDefault="00E169D8" w:rsidP="000A7F51">
      <w:pPr>
        <w:pStyle w:val="NormalWeb"/>
        <w:numPr>
          <w:ilvl w:val="0"/>
          <w:numId w:val="8"/>
        </w:numPr>
        <w:spacing w:before="0" w:beforeAutospacing="0" w:after="0" w:afterAutospacing="0"/>
        <w:rPr>
          <w:color w:val="000000"/>
          <w:szCs w:val="22"/>
        </w:rPr>
      </w:pPr>
      <w:r w:rsidRPr="003669C4">
        <w:rPr>
          <w:color w:val="000000"/>
          <w:szCs w:val="22"/>
        </w:rPr>
        <w:t xml:space="preserve">This command is parsed into tokens and sent to the hub which controls the devices. </w:t>
      </w:r>
    </w:p>
    <w:p w:rsidR="003669C4" w:rsidRDefault="00E169D8" w:rsidP="000A7F51">
      <w:pPr>
        <w:pStyle w:val="NormalWeb"/>
        <w:numPr>
          <w:ilvl w:val="0"/>
          <w:numId w:val="8"/>
        </w:numPr>
        <w:spacing w:before="0" w:beforeAutospacing="0" w:after="0" w:afterAutospacing="0"/>
        <w:rPr>
          <w:color w:val="000000"/>
          <w:szCs w:val="22"/>
        </w:rPr>
      </w:pPr>
      <w:r w:rsidRPr="003669C4">
        <w:rPr>
          <w:color w:val="000000"/>
          <w:szCs w:val="22"/>
        </w:rPr>
        <w:t xml:space="preserve">The hub is another </w:t>
      </w:r>
      <w:r w:rsidR="008D3FD6">
        <w:rPr>
          <w:color w:val="000000"/>
          <w:szCs w:val="22"/>
        </w:rPr>
        <w:t>Android</w:t>
      </w:r>
      <w:r w:rsidRPr="003669C4">
        <w:rPr>
          <w:color w:val="000000"/>
          <w:szCs w:val="22"/>
        </w:rPr>
        <w:t xml:space="preserve"> device that acts as a main server and is co</w:t>
      </w:r>
      <w:r w:rsidR="003669C4">
        <w:rPr>
          <w:color w:val="000000"/>
          <w:szCs w:val="22"/>
        </w:rPr>
        <w:t>nnected to the switchboard via B</w:t>
      </w:r>
      <w:r w:rsidRPr="003669C4">
        <w:rPr>
          <w:color w:val="000000"/>
          <w:szCs w:val="22"/>
        </w:rPr>
        <w:t xml:space="preserve">luetooth. </w:t>
      </w:r>
    </w:p>
    <w:p w:rsidR="003669C4" w:rsidRDefault="00E169D8" w:rsidP="000A7F51">
      <w:pPr>
        <w:pStyle w:val="NormalWeb"/>
        <w:numPr>
          <w:ilvl w:val="0"/>
          <w:numId w:val="8"/>
        </w:numPr>
        <w:spacing w:before="0" w:beforeAutospacing="0" w:after="0" w:afterAutospacing="0"/>
        <w:rPr>
          <w:color w:val="000000"/>
          <w:szCs w:val="22"/>
        </w:rPr>
      </w:pPr>
      <w:r w:rsidRPr="003669C4">
        <w:rPr>
          <w:color w:val="000000"/>
          <w:szCs w:val="22"/>
        </w:rPr>
        <w:t>The</w:t>
      </w:r>
      <w:r w:rsidR="003669C4">
        <w:rPr>
          <w:color w:val="000000"/>
          <w:szCs w:val="22"/>
        </w:rPr>
        <w:t xml:space="preserve"> parsed command is sent to the A</w:t>
      </w:r>
      <w:r w:rsidRPr="003669C4">
        <w:rPr>
          <w:color w:val="000000"/>
          <w:szCs w:val="22"/>
        </w:rPr>
        <w:t xml:space="preserve">rduino microcontroller which allows the current to flow through to the relay which amplifies the low power signal. </w:t>
      </w:r>
    </w:p>
    <w:p w:rsidR="00E169D8" w:rsidRPr="003669C4" w:rsidRDefault="00E169D8" w:rsidP="000A7F51">
      <w:pPr>
        <w:pStyle w:val="NormalWeb"/>
        <w:numPr>
          <w:ilvl w:val="0"/>
          <w:numId w:val="8"/>
        </w:numPr>
        <w:spacing w:before="0" w:beforeAutospacing="0" w:after="0" w:afterAutospacing="0"/>
        <w:rPr>
          <w:sz w:val="28"/>
        </w:rPr>
      </w:pPr>
      <w:r w:rsidRPr="003669C4">
        <w:rPr>
          <w:color w:val="000000"/>
          <w:szCs w:val="22"/>
        </w:rPr>
        <w:t>The current sensor acts as a feedback module that assures the user if any current is flowing through it.</w:t>
      </w:r>
    </w:p>
    <w:p w:rsidR="00E169D8" w:rsidRDefault="00E169D8" w:rsidP="007C730C"/>
    <w:p w:rsidR="00E169D8" w:rsidRPr="006C3462" w:rsidRDefault="00915F86" w:rsidP="007C730C">
      <w:r w:rsidRPr="006C3462">
        <w:t>Th</w:t>
      </w:r>
      <w:r w:rsidR="00C10BE4" w:rsidRPr="006C3462">
        <w:t xml:space="preserve">is description above refers to the simplified version of the data flow existing amongst all components, making the prototype explanation far easier to understand. </w:t>
      </w:r>
      <w:r w:rsidR="008A666D" w:rsidRPr="006C3462">
        <w:t xml:space="preserve">What needs to be noted is the fact that the pictorial representation above is only for a particular device type i.e. an LED.  </w:t>
      </w:r>
      <w:r w:rsidR="00E169D8" w:rsidRPr="006C3462">
        <w:br w:type="page"/>
      </w:r>
    </w:p>
    <w:p w:rsidR="006D4AE3" w:rsidRDefault="0068580B" w:rsidP="006D4AE3">
      <w:pPr>
        <w:pStyle w:val="Heading1"/>
      </w:pPr>
      <w:bookmarkStart w:id="54" w:name="_Toc410123807"/>
      <w:bookmarkStart w:id="55" w:name="_Toc489141618"/>
      <w:r>
        <w:lastRenderedPageBreak/>
        <w:t>Implementation</w:t>
      </w:r>
      <w:bookmarkEnd w:id="54"/>
      <w:bookmarkEnd w:id="55"/>
    </w:p>
    <w:p w:rsidR="004F769E" w:rsidRDefault="003C6151" w:rsidP="007A29E0">
      <w:r w:rsidRPr="007A29E0">
        <w:t xml:space="preserve">For this </w:t>
      </w:r>
      <w:r w:rsidR="00906BE9" w:rsidRPr="007A29E0">
        <w:t>ch</w:t>
      </w:r>
      <w:r w:rsidRPr="007A29E0">
        <w:t xml:space="preserve">apter, </w:t>
      </w:r>
      <w:r w:rsidR="00906BE9" w:rsidRPr="007A29E0">
        <w:t xml:space="preserve">details of the algorithms that were implemented </w:t>
      </w:r>
      <w:r w:rsidRPr="007A29E0">
        <w:t>along with the platform and APIs used are discussed along with an expl</w:t>
      </w:r>
      <w:r w:rsidR="008542C8" w:rsidRPr="007A29E0">
        <w:t>anation for their</w:t>
      </w:r>
      <w:r w:rsidR="002B4871">
        <w:t xml:space="preserve"> </w:t>
      </w:r>
      <w:r w:rsidR="008542C8" w:rsidRPr="007A29E0">
        <w:t>merit</w:t>
      </w:r>
      <w:r w:rsidR="00EF429C" w:rsidRPr="007A29E0">
        <w:t xml:space="preserve"> contribution. </w:t>
      </w:r>
    </w:p>
    <w:p w:rsidR="007A29E0" w:rsidRDefault="007A29E0" w:rsidP="007A29E0">
      <w:pPr>
        <w:rPr>
          <w:b/>
        </w:rPr>
      </w:pPr>
    </w:p>
    <w:p w:rsidR="001004B8" w:rsidRPr="007A29E0" w:rsidRDefault="00961828" w:rsidP="008D3FD6">
      <w:pPr>
        <w:pStyle w:val="ListParagraph"/>
        <w:numPr>
          <w:ilvl w:val="1"/>
          <w:numId w:val="20"/>
        </w:numPr>
        <w:ind w:left="360"/>
        <w:rPr>
          <w:b/>
        </w:rPr>
      </w:pPr>
      <w:r w:rsidRPr="007A29E0">
        <w:rPr>
          <w:b/>
        </w:rPr>
        <w:t>Hub</w:t>
      </w:r>
      <w:r w:rsidR="001004B8" w:rsidRPr="007A29E0">
        <w:rPr>
          <w:b/>
        </w:rPr>
        <w:t xml:space="preserve"> App Module:</w:t>
      </w:r>
    </w:p>
    <w:p w:rsidR="00990000" w:rsidRPr="00990000" w:rsidRDefault="00990000" w:rsidP="00990000">
      <w:r w:rsidRPr="00990000">
        <w:t xml:space="preserve">Like any other </w:t>
      </w:r>
      <w:r w:rsidR="00D723A2">
        <w:t xml:space="preserve">substantially extensive </w:t>
      </w:r>
      <w:r w:rsidR="008D3FD6">
        <w:t>Android</w:t>
      </w:r>
      <w:r w:rsidR="00D723A2">
        <w:t xml:space="preserve"> application, our work</w:t>
      </w:r>
      <w:r w:rsidR="00427CD0">
        <w:t xml:space="preserve"> also</w:t>
      </w:r>
      <w:r w:rsidRPr="00990000">
        <w:t xml:space="preserve"> incorporated the following core </w:t>
      </w:r>
      <w:r w:rsidR="008D3FD6">
        <w:t>Android</w:t>
      </w:r>
      <w:r w:rsidRPr="00990000">
        <w:t xml:space="preserve"> components</w:t>
      </w:r>
      <w:r w:rsidR="008D3FD6">
        <w:t>.</w:t>
      </w:r>
    </w:p>
    <w:p w:rsidR="003F5F7F" w:rsidRPr="003F5F7F" w:rsidRDefault="003F5F7F" w:rsidP="003F5F7F">
      <w:pPr>
        <w:pStyle w:val="ListParagraph"/>
        <w:numPr>
          <w:ilvl w:val="0"/>
          <w:numId w:val="22"/>
        </w:numPr>
        <w:rPr>
          <w:b/>
        </w:rPr>
      </w:pPr>
      <w:r>
        <w:rPr>
          <w:b/>
        </w:rPr>
        <w:t>Activities and Intents</w:t>
      </w:r>
    </w:p>
    <w:p w:rsidR="003F5F7F" w:rsidRDefault="003F5F7F" w:rsidP="003F5F7F">
      <w:pPr>
        <w:pStyle w:val="ListParagraph"/>
        <w:numPr>
          <w:ilvl w:val="0"/>
          <w:numId w:val="22"/>
        </w:numPr>
        <w:rPr>
          <w:b/>
        </w:rPr>
      </w:pPr>
      <w:r w:rsidRPr="003F5F7F">
        <w:rPr>
          <w:b/>
        </w:rPr>
        <w:t>Custom Views</w:t>
      </w:r>
    </w:p>
    <w:p w:rsidR="00A52E2F" w:rsidRDefault="00A52E2F" w:rsidP="003F5F7F">
      <w:pPr>
        <w:pStyle w:val="ListParagraph"/>
        <w:numPr>
          <w:ilvl w:val="0"/>
          <w:numId w:val="22"/>
        </w:numPr>
        <w:rPr>
          <w:b/>
        </w:rPr>
      </w:pPr>
      <w:r>
        <w:rPr>
          <w:b/>
        </w:rPr>
        <w:t>Fragments</w:t>
      </w:r>
    </w:p>
    <w:p w:rsidR="00A52E2F" w:rsidRDefault="00A52E2F" w:rsidP="003F5F7F">
      <w:pPr>
        <w:pStyle w:val="ListParagraph"/>
        <w:numPr>
          <w:ilvl w:val="0"/>
          <w:numId w:val="22"/>
        </w:numPr>
        <w:rPr>
          <w:b/>
        </w:rPr>
      </w:pPr>
      <w:r>
        <w:rPr>
          <w:b/>
        </w:rPr>
        <w:t>XML Layouts</w:t>
      </w:r>
    </w:p>
    <w:p w:rsidR="00472D34" w:rsidRDefault="00472D34" w:rsidP="003F5F7F">
      <w:pPr>
        <w:pStyle w:val="ListParagraph"/>
        <w:numPr>
          <w:ilvl w:val="0"/>
          <w:numId w:val="22"/>
        </w:numPr>
        <w:rPr>
          <w:b/>
        </w:rPr>
      </w:pPr>
      <w:r>
        <w:rPr>
          <w:b/>
        </w:rPr>
        <w:t xml:space="preserve">Resources </w:t>
      </w:r>
    </w:p>
    <w:p w:rsidR="00472D34" w:rsidRDefault="00472D34" w:rsidP="003F5F7F">
      <w:pPr>
        <w:pStyle w:val="ListParagraph"/>
        <w:numPr>
          <w:ilvl w:val="0"/>
          <w:numId w:val="22"/>
        </w:numPr>
        <w:rPr>
          <w:b/>
        </w:rPr>
      </w:pPr>
      <w:r>
        <w:rPr>
          <w:b/>
        </w:rPr>
        <w:t>Manifest and Permissions</w:t>
      </w:r>
    </w:p>
    <w:p w:rsidR="0044260F" w:rsidRPr="0044260F" w:rsidRDefault="0044260F" w:rsidP="0044260F">
      <w:pPr>
        <w:pStyle w:val="ListParagraph"/>
        <w:numPr>
          <w:ilvl w:val="0"/>
          <w:numId w:val="22"/>
        </w:numPr>
        <w:rPr>
          <w:b/>
        </w:rPr>
      </w:pPr>
      <w:r>
        <w:rPr>
          <w:b/>
        </w:rPr>
        <w:t>Adapters</w:t>
      </w:r>
    </w:p>
    <w:p w:rsidR="00990000" w:rsidRDefault="00CE657D" w:rsidP="00CE657D">
      <w:pPr>
        <w:pStyle w:val="ListParagraph"/>
        <w:numPr>
          <w:ilvl w:val="0"/>
          <w:numId w:val="22"/>
        </w:numPr>
        <w:rPr>
          <w:b/>
        </w:rPr>
      </w:pPr>
      <w:r>
        <w:rPr>
          <w:b/>
        </w:rPr>
        <w:t>Intent Services</w:t>
      </w:r>
    </w:p>
    <w:p w:rsidR="00CE657D" w:rsidRDefault="00CE657D" w:rsidP="00CE657D">
      <w:pPr>
        <w:pStyle w:val="ListParagraph"/>
        <w:numPr>
          <w:ilvl w:val="0"/>
          <w:numId w:val="22"/>
        </w:numPr>
        <w:rPr>
          <w:b/>
        </w:rPr>
      </w:pPr>
      <w:r>
        <w:rPr>
          <w:b/>
        </w:rPr>
        <w:t>Asynchronous Threads</w:t>
      </w:r>
    </w:p>
    <w:p w:rsidR="00CE657D" w:rsidRDefault="00CE657D" w:rsidP="00CE657D">
      <w:pPr>
        <w:pStyle w:val="ListParagraph"/>
        <w:numPr>
          <w:ilvl w:val="0"/>
          <w:numId w:val="22"/>
        </w:numPr>
        <w:rPr>
          <w:b/>
        </w:rPr>
      </w:pPr>
      <w:r>
        <w:rPr>
          <w:b/>
        </w:rPr>
        <w:t>Broadcast Receiver</w:t>
      </w:r>
      <w:r w:rsidR="00191589">
        <w:rPr>
          <w:b/>
        </w:rPr>
        <w:t>s</w:t>
      </w:r>
    </w:p>
    <w:p w:rsidR="00CE657D" w:rsidRPr="00CE657D" w:rsidRDefault="00CE657D" w:rsidP="00CE657D">
      <w:pPr>
        <w:pStyle w:val="ListParagraph"/>
        <w:numPr>
          <w:ilvl w:val="0"/>
          <w:numId w:val="22"/>
        </w:numPr>
        <w:rPr>
          <w:b/>
        </w:rPr>
      </w:pPr>
      <w:r>
        <w:rPr>
          <w:b/>
        </w:rPr>
        <w:t>Local Database</w:t>
      </w:r>
    </w:p>
    <w:p w:rsidR="00CE657D" w:rsidRDefault="00CE657D" w:rsidP="00CE657D">
      <w:pPr>
        <w:pStyle w:val="ListParagraph"/>
        <w:numPr>
          <w:ilvl w:val="0"/>
          <w:numId w:val="22"/>
        </w:numPr>
        <w:rPr>
          <w:b/>
        </w:rPr>
      </w:pPr>
      <w:r>
        <w:rPr>
          <w:b/>
        </w:rPr>
        <w:t>Cloud Database with Firebase Cloud Services Integration</w:t>
      </w:r>
    </w:p>
    <w:p w:rsidR="00961828" w:rsidRPr="00B65D62" w:rsidRDefault="00961828" w:rsidP="00961828"/>
    <w:p w:rsidR="001004B8" w:rsidRDefault="00080E3E" w:rsidP="007A29E0">
      <w:pPr>
        <w:pStyle w:val="ListParagraph"/>
        <w:numPr>
          <w:ilvl w:val="1"/>
          <w:numId w:val="20"/>
        </w:numPr>
        <w:ind w:left="360"/>
        <w:rPr>
          <w:b/>
        </w:rPr>
      </w:pPr>
      <w:r>
        <w:rPr>
          <w:b/>
        </w:rPr>
        <w:t>User</w:t>
      </w:r>
      <w:r w:rsidR="001004B8" w:rsidRPr="00210893">
        <w:rPr>
          <w:b/>
        </w:rPr>
        <w:t xml:space="preserve"> App Module:</w:t>
      </w:r>
    </w:p>
    <w:p w:rsidR="00080E3E" w:rsidRPr="00080E3E" w:rsidRDefault="00080E3E" w:rsidP="00080E3E">
      <w:r>
        <w:t xml:space="preserve">This module work was completed once the Hub App was fully integrated with the cloud. </w:t>
      </w:r>
      <w:r w:rsidR="00C876D7">
        <w:t xml:space="preserve">It, too, employed the same design components listed above. </w:t>
      </w:r>
    </w:p>
    <w:p w:rsidR="00080E3E" w:rsidRPr="00210893" w:rsidRDefault="00080E3E" w:rsidP="00080E3E">
      <w:pPr>
        <w:pStyle w:val="ListParagraph"/>
        <w:ind w:left="1440"/>
        <w:rPr>
          <w:b/>
        </w:rPr>
      </w:pPr>
    </w:p>
    <w:p w:rsidR="001004B8" w:rsidRDefault="001004B8" w:rsidP="007A29E0">
      <w:pPr>
        <w:pStyle w:val="ListParagraph"/>
        <w:numPr>
          <w:ilvl w:val="1"/>
          <w:numId w:val="20"/>
        </w:numPr>
        <w:ind w:left="360"/>
        <w:rPr>
          <w:b/>
        </w:rPr>
      </w:pPr>
      <w:r w:rsidRPr="00210893">
        <w:rPr>
          <w:b/>
        </w:rPr>
        <w:t>Firebase Cloud Integration:</w:t>
      </w:r>
    </w:p>
    <w:p w:rsidR="00B65D62" w:rsidRDefault="00B65D62" w:rsidP="00B65D62">
      <w:r w:rsidRPr="00B65D62">
        <w:t>Firebase Cloud Messaging (FCM) is a cross-platform m</w:t>
      </w:r>
      <w:r w:rsidR="007E5F94">
        <w:t xml:space="preserve">essaging solution that allowed us to </w:t>
      </w:r>
      <w:r w:rsidRPr="00B65D62">
        <w:t>reliably deliver messages at no cost.</w:t>
      </w:r>
      <w:r w:rsidR="004D303F">
        <w:t xml:space="preserve"> </w:t>
      </w:r>
      <w:r w:rsidR="00200E97">
        <w:t>Our FCM implementation included</w:t>
      </w:r>
      <w:r>
        <w:t xml:space="preserve"> two main components for sending and receiving:</w:t>
      </w:r>
    </w:p>
    <w:p w:rsidR="00B65D62" w:rsidRDefault="00B65D62" w:rsidP="00B65D62"/>
    <w:p w:rsidR="00B65D62" w:rsidRDefault="00972FFD" w:rsidP="00B65D62">
      <w:pPr>
        <w:pStyle w:val="ListParagraph"/>
        <w:numPr>
          <w:ilvl w:val="0"/>
          <w:numId w:val="21"/>
        </w:numPr>
      </w:pPr>
      <w:r>
        <w:t xml:space="preserve">An </w:t>
      </w:r>
      <w:r w:rsidR="00B65D62">
        <w:t>environment such as Cloud Functio</w:t>
      </w:r>
      <w:r>
        <w:t>ns for Firebase</w:t>
      </w:r>
      <w:r w:rsidR="00B65D62">
        <w:t xml:space="preserve"> to build, target and send messages.</w:t>
      </w:r>
    </w:p>
    <w:p w:rsidR="00B65D62" w:rsidRPr="00B65D62" w:rsidRDefault="00972FFD" w:rsidP="00B65D62">
      <w:pPr>
        <w:pStyle w:val="ListParagraph"/>
        <w:numPr>
          <w:ilvl w:val="0"/>
          <w:numId w:val="21"/>
        </w:numPr>
      </w:pPr>
      <w:r>
        <w:t xml:space="preserve">An </w:t>
      </w:r>
      <w:r w:rsidR="008D3FD6">
        <w:t>Android</w:t>
      </w:r>
      <w:r w:rsidR="004D303F">
        <w:t xml:space="preserve"> </w:t>
      </w:r>
      <w:r w:rsidR="00B65D62">
        <w:t xml:space="preserve">client app </w:t>
      </w:r>
      <w:r w:rsidR="007A675F">
        <w:t xml:space="preserve">that received the sent </w:t>
      </w:r>
      <w:r w:rsidR="00B65D62">
        <w:t>messages.</w:t>
      </w:r>
    </w:p>
    <w:p w:rsidR="00B65D62" w:rsidRPr="00B65D62" w:rsidRDefault="00B65D62" w:rsidP="00B65D62">
      <w:pPr>
        <w:rPr>
          <w:b/>
        </w:rPr>
      </w:pPr>
    </w:p>
    <w:p w:rsidR="001004B8" w:rsidRDefault="001004B8" w:rsidP="007A29E0">
      <w:pPr>
        <w:pStyle w:val="ListParagraph"/>
        <w:numPr>
          <w:ilvl w:val="1"/>
          <w:numId w:val="20"/>
        </w:numPr>
        <w:ind w:left="360"/>
        <w:rPr>
          <w:b/>
        </w:rPr>
      </w:pPr>
      <w:r w:rsidRPr="00210893">
        <w:rPr>
          <w:b/>
        </w:rPr>
        <w:t>Speech Recognition Module:</w:t>
      </w:r>
    </w:p>
    <w:p w:rsidR="00967DFB" w:rsidRDefault="00DB7283" w:rsidP="00967DFB">
      <w:r>
        <w:t>Cloud Speech API enabled</w:t>
      </w:r>
      <w:r w:rsidR="00967DFB" w:rsidRPr="00967DFB">
        <w:t xml:space="preserve"> easy integration of Google speech recognit</w:t>
      </w:r>
      <w:r>
        <w:t xml:space="preserve">ion technologies into our </w:t>
      </w:r>
      <w:r w:rsidR="0043696B">
        <w:t>Smart home application</w:t>
      </w:r>
      <w:r>
        <w:t xml:space="preserve">. Extracting audio to </w:t>
      </w:r>
      <w:r w:rsidR="00967DFB" w:rsidRPr="00967DFB">
        <w:t>recei</w:t>
      </w:r>
      <w:r>
        <w:t xml:space="preserve">ve a text transcription was accomplished with </w:t>
      </w:r>
      <w:r w:rsidR="00296446">
        <w:t xml:space="preserve">the </w:t>
      </w:r>
      <w:r w:rsidR="00296446" w:rsidRPr="00967DFB">
        <w:t>Cloud</w:t>
      </w:r>
      <w:r w:rsidR="00967DFB" w:rsidRPr="00967DFB">
        <w:t xml:space="preserve"> Speech API service.</w:t>
      </w:r>
      <w:r w:rsidR="00967DFB">
        <w:t xml:space="preserve"> Using </w:t>
      </w:r>
      <w:r w:rsidR="00967DFB" w:rsidRPr="00967DFB">
        <w:t>the most advanced deep learning ne</w:t>
      </w:r>
      <w:r w:rsidR="00DE75D4">
        <w:t xml:space="preserve">ural network algorithms, the API was able to convert </w:t>
      </w:r>
      <w:r w:rsidR="00CC737B">
        <w:t xml:space="preserve">the </w:t>
      </w:r>
      <w:r w:rsidR="00DE75D4">
        <w:t>user's audio to text</w:t>
      </w:r>
      <w:r w:rsidR="00296446">
        <w:t xml:space="preserve"> with significant </w:t>
      </w:r>
      <w:r w:rsidR="00967DFB" w:rsidRPr="00967DFB">
        <w:t xml:space="preserve">accuracy. </w:t>
      </w:r>
      <w:r w:rsidR="003154FC">
        <w:t xml:space="preserve">The long term benefit is that the </w:t>
      </w:r>
      <w:r w:rsidR="00967DFB" w:rsidRPr="00967DFB">
        <w:t xml:space="preserve">Speech API accuracy improves over time as Google improves the internal speech recognition technology used by </w:t>
      </w:r>
      <w:r w:rsidR="003154FC">
        <w:t xml:space="preserve">all </w:t>
      </w:r>
      <w:r w:rsidR="00967DFB" w:rsidRPr="00967DFB">
        <w:t>Google products.</w:t>
      </w:r>
    </w:p>
    <w:p w:rsidR="00DB68FA" w:rsidRDefault="00DB68FA" w:rsidP="00967DFB"/>
    <w:p w:rsidR="00440E27" w:rsidRDefault="00DB68FA" w:rsidP="00E31FAB">
      <w:pPr>
        <w:rPr>
          <w:b/>
        </w:rPr>
      </w:pPr>
      <w:r>
        <w:t xml:space="preserve">To customize the recognition to our needs, we also created a dictionary that maintained the names of all rooms and devices that the user added. Mapping to this dictionary was made possible with the </w:t>
      </w:r>
      <w:r w:rsidRPr="00DB68FA">
        <w:rPr>
          <w:b/>
        </w:rPr>
        <w:t>Minimum Edit Distance Algorithm.</w:t>
      </w:r>
    </w:p>
    <w:p w:rsidR="00E31FAB" w:rsidRPr="00440E27" w:rsidRDefault="00404815" w:rsidP="00E31FAB">
      <w:r>
        <w:t xml:space="preserve">As per a Wikipedia </w:t>
      </w:r>
      <w:r w:rsidR="003C1326">
        <w:t xml:space="preserve">definition, </w:t>
      </w:r>
      <w:r w:rsidR="00E31FAB" w:rsidRPr="00440E27">
        <w:t>Edit distance is a way of quantifying how dissi</w:t>
      </w:r>
      <w:r w:rsidR="00B80B6A">
        <w:t xml:space="preserve">milar two strings </w:t>
      </w:r>
      <w:r w:rsidR="00E31FAB" w:rsidRPr="00440E27">
        <w:t>are to one another by counting the minimum number of operations required to transform one string into the other.</w:t>
      </w:r>
      <w:r w:rsidR="00FC08BB">
        <w:t xml:space="preserve"> And this proved to helpful since with this, we were able to map a recognized word to the closest mapping that existed in our dictionary. This decision </w:t>
      </w:r>
      <w:r w:rsidR="00FC08BB">
        <w:lastRenderedPageBreak/>
        <w:t xml:space="preserve">was based on a score threshold and allowed us to make a reasonable guess of what the user meant even if it was not recognized correctly. </w:t>
      </w:r>
    </w:p>
    <w:p w:rsidR="00DB68FA" w:rsidRDefault="00DB68FA" w:rsidP="00967DFB"/>
    <w:p w:rsidR="00990000" w:rsidRPr="00967DFB" w:rsidRDefault="00990000" w:rsidP="00967DFB"/>
    <w:p w:rsidR="001004B8" w:rsidRDefault="001004B8" w:rsidP="007A29E0">
      <w:pPr>
        <w:pStyle w:val="ListParagraph"/>
        <w:numPr>
          <w:ilvl w:val="1"/>
          <w:numId w:val="20"/>
        </w:numPr>
        <w:ind w:left="360"/>
        <w:rPr>
          <w:b/>
        </w:rPr>
      </w:pPr>
      <w:r w:rsidRPr="00486CD3">
        <w:rPr>
          <w:b/>
        </w:rPr>
        <w:t>Development with Arduino Development</w:t>
      </w:r>
      <w:r w:rsidR="000B4A8F" w:rsidRPr="00486CD3">
        <w:rPr>
          <w:b/>
        </w:rPr>
        <w:t xml:space="preserve"> Boards, Bluetooth and </w:t>
      </w:r>
      <w:r w:rsidRPr="00486CD3">
        <w:rPr>
          <w:b/>
        </w:rPr>
        <w:t xml:space="preserve">Wi-Fi Module:  </w:t>
      </w:r>
    </w:p>
    <w:p w:rsidR="00486CD3" w:rsidRDefault="00486CD3" w:rsidP="00486CD3">
      <w:pPr>
        <w:rPr>
          <w:bCs/>
        </w:rPr>
      </w:pPr>
    </w:p>
    <w:p w:rsidR="00486CD3" w:rsidRDefault="00486CD3" w:rsidP="00486CD3">
      <w:pPr>
        <w:rPr>
          <w:bCs/>
        </w:rPr>
      </w:pPr>
      <w:r>
        <w:rPr>
          <w:bCs/>
        </w:rPr>
        <w:t>Arduino UNO Development boards with embedded microcontrollers acted as an abstraction for real life switchboards and were programmed efficiently through personalized Arduino IDE. Furthermore, an algorithm was developed and implemented on said Arduino boards to automate mechanical switches. So, when in function, the mechanical switches are not controlled by 220V input supply but the Arduino boards.</w:t>
      </w:r>
    </w:p>
    <w:p w:rsidR="00A64A7A" w:rsidRDefault="00A64A7A" w:rsidP="00486CD3">
      <w:pPr>
        <w:rPr>
          <w:bCs/>
        </w:rPr>
      </w:pPr>
    </w:p>
    <w:p w:rsidR="00A64A7A" w:rsidRDefault="00A64A7A" w:rsidP="00486CD3">
      <w:pPr>
        <w:rPr>
          <w:bCs/>
        </w:rPr>
      </w:pPr>
      <w:r>
        <w:rPr>
          <w:bCs/>
        </w:rPr>
        <w:t>Bluetooth HC-05 modules were used to establish Bluetooth based communication channel between smart phones and Arduino boards. For simplification, they were also programmed to be renamed via Arduino development boards.</w:t>
      </w:r>
    </w:p>
    <w:p w:rsidR="00486CD3" w:rsidRDefault="00486CD3" w:rsidP="00486CD3">
      <w:pPr>
        <w:rPr>
          <w:bCs/>
        </w:rPr>
      </w:pPr>
    </w:p>
    <w:p w:rsidR="00486CD3" w:rsidRDefault="00486CD3" w:rsidP="00486CD3">
      <w:pPr>
        <w:rPr>
          <w:bCs/>
        </w:rPr>
      </w:pPr>
      <w:r>
        <w:rPr>
          <w:bCs/>
        </w:rPr>
        <w:t>Relays were installed to control the circuit using our Arduino’s low powered signal to</w:t>
      </w:r>
      <w:r w:rsidR="00A64A7A">
        <w:rPr>
          <w:bCs/>
        </w:rPr>
        <w:t xml:space="preserve"> extend</w:t>
      </w:r>
      <w:r>
        <w:rPr>
          <w:bCs/>
        </w:rPr>
        <w:t xml:space="preserve"> our algorithm from 3.5V LEDs to 220V electronic devices.</w:t>
      </w:r>
    </w:p>
    <w:p w:rsidR="00A64A7A" w:rsidRDefault="00A64A7A" w:rsidP="00486CD3">
      <w:pPr>
        <w:rPr>
          <w:bCs/>
        </w:rPr>
      </w:pPr>
    </w:p>
    <w:p w:rsidR="00A64A7A" w:rsidRDefault="00A64A7A" w:rsidP="00486CD3">
      <w:pPr>
        <w:rPr>
          <w:bCs/>
        </w:rPr>
      </w:pPr>
      <w:r>
        <w:rPr>
          <w:bCs/>
        </w:rPr>
        <w:t>For Wi-Fi based communication between the smartphone and Arduino board, we used ESP 866 Wi-Fi modules.</w:t>
      </w:r>
    </w:p>
    <w:p w:rsidR="00A64A7A" w:rsidRDefault="00A64A7A" w:rsidP="00486CD3">
      <w:pPr>
        <w:rPr>
          <w:bCs/>
        </w:rPr>
      </w:pPr>
    </w:p>
    <w:p w:rsidR="00A64A7A" w:rsidRPr="00486CD3" w:rsidRDefault="00A64A7A" w:rsidP="00486CD3">
      <w:pPr>
        <w:rPr>
          <w:bCs/>
        </w:rPr>
      </w:pPr>
    </w:p>
    <w:p w:rsidR="00A64A7A" w:rsidRPr="00A64A7A" w:rsidRDefault="00774B6A" w:rsidP="007A29E0">
      <w:pPr>
        <w:pStyle w:val="ListParagraph"/>
        <w:numPr>
          <w:ilvl w:val="1"/>
          <w:numId w:val="20"/>
        </w:numPr>
        <w:ind w:left="360"/>
        <w:rPr>
          <w:b/>
        </w:rPr>
      </w:pPr>
      <w:r w:rsidRPr="00A64A7A">
        <w:rPr>
          <w:b/>
        </w:rPr>
        <w:t xml:space="preserve">Current Sensor Feedback: </w:t>
      </w:r>
    </w:p>
    <w:p w:rsidR="00927440" w:rsidRDefault="00927440" w:rsidP="00927440">
      <w:pPr>
        <w:spacing w:line="232" w:lineRule="exact"/>
      </w:pPr>
      <w:bookmarkStart w:id="56" w:name="_Toc21608379"/>
    </w:p>
    <w:p w:rsidR="00E861A5" w:rsidRDefault="00A64A7A" w:rsidP="00927440">
      <w:pPr>
        <w:spacing w:line="232" w:lineRule="exact"/>
      </w:pPr>
      <w:r>
        <w:t>A current feedback system was implemented to provide confirmation that the device has turned on or off.</w:t>
      </w:r>
    </w:p>
    <w:p w:rsidR="00E861A5" w:rsidRDefault="00E861A5" w:rsidP="00927440">
      <w:pPr>
        <w:spacing w:line="232" w:lineRule="exact"/>
      </w:pPr>
    </w:p>
    <w:p w:rsidR="00E861A5" w:rsidRDefault="00E861A5" w:rsidP="00927440">
      <w:pPr>
        <w:spacing w:line="232" w:lineRule="exact"/>
      </w:pPr>
      <w:r>
        <w:t>Current Sensor ACS712 30A current sensors were used to sense the instantaneous amount of</w:t>
      </w:r>
      <w:r w:rsidR="004D303F">
        <w:t xml:space="preserve"> </w:t>
      </w:r>
      <w:r>
        <w:t>current flowing in the circuit. The current sensor was installed in series with the relay which allowed us to read the amount of current flowing from the relay at a particular moment in time.</w:t>
      </w:r>
    </w:p>
    <w:p w:rsidR="00E861A5" w:rsidRDefault="00E861A5" w:rsidP="00927440">
      <w:pPr>
        <w:spacing w:line="232" w:lineRule="exact"/>
      </w:pPr>
    </w:p>
    <w:p w:rsidR="00927440" w:rsidRDefault="00E861A5" w:rsidP="00E861A5">
      <w:pPr>
        <w:spacing w:line="232" w:lineRule="exact"/>
      </w:pPr>
      <w:r>
        <w:t xml:space="preserve">Arduino UNO board consistently calculates the value of current for all sensors attached to it and returns the value of current on command. </w:t>
      </w:r>
    </w:p>
    <w:p w:rsidR="00E861A5" w:rsidRPr="00CF087C" w:rsidRDefault="00E861A5" w:rsidP="00E861A5">
      <w:pPr>
        <w:spacing w:line="232" w:lineRule="exact"/>
      </w:pPr>
    </w:p>
    <w:p w:rsidR="00927440" w:rsidRPr="008D3FD6" w:rsidRDefault="00F61E42" w:rsidP="00927440">
      <w:pPr>
        <w:spacing w:line="232" w:lineRule="exact"/>
      </w:pPr>
      <w:r w:rsidRPr="008D3FD6">
        <w:t xml:space="preserve">This chapter is concluded with the intention that the development procedures and components used are mentioned with substantial detail. </w:t>
      </w:r>
    </w:p>
    <w:p w:rsidR="00927440" w:rsidRPr="007A29E0" w:rsidRDefault="00927440" w:rsidP="00927440">
      <w:pPr>
        <w:spacing w:line="232" w:lineRule="exact"/>
      </w:pPr>
    </w:p>
    <w:p w:rsidR="001B3B2B" w:rsidRPr="007A29E0" w:rsidRDefault="001B3B2B" w:rsidP="00927440"/>
    <w:p w:rsidR="00A31D8A" w:rsidRDefault="00A31D8A" w:rsidP="00927440"/>
    <w:p w:rsidR="00A31D8A" w:rsidRDefault="00A31D8A" w:rsidP="00927440"/>
    <w:p w:rsidR="00A31D8A" w:rsidRDefault="00A31D8A" w:rsidP="00927440"/>
    <w:p w:rsidR="00A31D8A" w:rsidRDefault="00A31D8A" w:rsidP="00927440"/>
    <w:p w:rsidR="00A31D8A" w:rsidRPr="00927440" w:rsidRDefault="00A31D8A" w:rsidP="00927440"/>
    <w:p w:rsidR="007A29E0" w:rsidRDefault="007A29E0">
      <w:pPr>
        <w:rPr>
          <w:rFonts w:ascii="Arial" w:hAnsi="Arial" w:cs="Arial"/>
          <w:b/>
          <w:bCs/>
          <w:kern w:val="32"/>
          <w:sz w:val="32"/>
          <w:szCs w:val="32"/>
        </w:rPr>
      </w:pPr>
      <w:r>
        <w:br w:type="page"/>
      </w:r>
    </w:p>
    <w:p w:rsidR="00927440" w:rsidRDefault="00927440" w:rsidP="00F10177">
      <w:pPr>
        <w:pStyle w:val="Heading1"/>
      </w:pPr>
      <w:bookmarkStart w:id="57" w:name="_Toc489141619"/>
      <w:r w:rsidRPr="00FC5356">
        <w:lastRenderedPageBreak/>
        <w:t xml:space="preserve">Test </w:t>
      </w:r>
      <w:bookmarkEnd w:id="56"/>
      <w:r w:rsidR="0027388D">
        <w:t>Cases</w:t>
      </w:r>
      <w:bookmarkEnd w:id="57"/>
    </w:p>
    <w:p w:rsidR="001B3B2B" w:rsidRPr="008D3FD6" w:rsidRDefault="001B3B2B" w:rsidP="001B3B2B">
      <w:pPr>
        <w:pStyle w:val="BodyText"/>
        <w:rPr>
          <w:sz w:val="24"/>
        </w:rPr>
      </w:pPr>
      <w:r w:rsidRPr="008D3FD6">
        <w:rPr>
          <w:sz w:val="24"/>
        </w:rPr>
        <w:t xml:space="preserve">Test cases mentioned below are based not only on the application flow but also on the integral features that need to be present to ensure the smooth working of our mobile application. The idea is to ascertain the credibility of these very features by running the following test cases.  </w:t>
      </w:r>
    </w:p>
    <w:p w:rsidR="001B3B2B" w:rsidRPr="00CF087C" w:rsidRDefault="001B3B2B" w:rsidP="001B3B2B">
      <w:pPr>
        <w:pStyle w:val="BodyText"/>
        <w:rPr>
          <w:sz w:val="24"/>
        </w:rPr>
      </w:pPr>
      <w:r w:rsidRPr="00CF087C">
        <w:rPr>
          <w:b/>
          <w:sz w:val="24"/>
        </w:rPr>
        <w:t>Note</w:t>
      </w:r>
      <w:r w:rsidRPr="00CF087C">
        <w:rPr>
          <w:sz w:val="24"/>
        </w:rPr>
        <w:t xml:space="preserve">: Corresponding Use Case ID’s mentioned for each test case match the Use Case ID’s specified in Functional Specifications Document submitted previously. </w:t>
      </w:r>
    </w:p>
    <w:p w:rsidR="001B3B2B" w:rsidRPr="001B3B2B" w:rsidRDefault="001B3B2B" w:rsidP="001B3B2B"/>
    <w:p w:rsidR="00927440" w:rsidRPr="00CF087C" w:rsidRDefault="00927440" w:rsidP="00927440"/>
    <w:p w:rsidR="00927440" w:rsidRPr="00CF087C" w:rsidRDefault="0027388D" w:rsidP="00927440">
      <w:pPr>
        <w:spacing w:line="239" w:lineRule="auto"/>
        <w:rPr>
          <w:b/>
          <w:sz w:val="26"/>
        </w:rPr>
      </w:pPr>
      <w:r>
        <w:rPr>
          <w:b/>
          <w:sz w:val="26"/>
        </w:rPr>
        <w:t>5.</w:t>
      </w:r>
      <w:r w:rsidR="00927440" w:rsidRPr="00CF087C">
        <w:rPr>
          <w:b/>
          <w:sz w:val="26"/>
        </w:rPr>
        <w:t>1 Create Profile.</w:t>
      </w:r>
    </w:p>
    <w:p w:rsidR="00927440" w:rsidRPr="00CF087C" w:rsidRDefault="00927440" w:rsidP="00927440">
      <w:pPr>
        <w:pStyle w:val="Footer"/>
        <w:tabs>
          <w:tab w:val="clear" w:pos="4320"/>
          <w:tab w:val="clear" w:pos="8640"/>
        </w:tabs>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1</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4-03-2017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1.1</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enters family email address, password to create family account.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System checks Firebase for any existing similar data. Lack of such an occurrence leads to creation of a new family account:</w:t>
            </w:r>
          </w:p>
          <w:p w:rsidR="00927440" w:rsidRPr="00CF087C" w:rsidRDefault="00927440" w:rsidP="00202DAC">
            <w:pPr>
              <w:rPr>
                <w:iCs/>
                <w:sz w:val="20"/>
                <w:szCs w:val="20"/>
              </w:rPr>
            </w:pPr>
            <w:r w:rsidRPr="00CF087C">
              <w:rPr>
                <w:iCs/>
                <w:sz w:val="20"/>
                <w:szCs w:val="20"/>
              </w:rPr>
              <w:t xml:space="preserve">Proceeds to Step 2. </w:t>
            </w:r>
          </w:p>
          <w:p w:rsidR="00927440" w:rsidRPr="00CF087C" w:rsidRDefault="00927440" w:rsidP="00202DAC">
            <w:pPr>
              <w:rPr>
                <w:iCs/>
                <w:sz w:val="20"/>
                <w:szCs w:val="20"/>
              </w:rPr>
            </w:pPr>
            <w:r w:rsidRPr="00CF087C">
              <w:rPr>
                <w:iCs/>
                <w:sz w:val="20"/>
                <w:szCs w:val="20"/>
              </w:rPr>
              <w:t>However, upon finding the email address already in use:</w:t>
            </w:r>
          </w:p>
          <w:p w:rsidR="00927440" w:rsidRPr="00CF087C" w:rsidRDefault="00927440" w:rsidP="00202DAC">
            <w:pPr>
              <w:rPr>
                <w:iCs/>
                <w:sz w:val="20"/>
                <w:szCs w:val="20"/>
              </w:rPr>
            </w:pPr>
            <w:r w:rsidRPr="00CF087C">
              <w:rPr>
                <w:iCs/>
                <w:sz w:val="20"/>
                <w:szCs w:val="20"/>
              </w:rPr>
              <w:t>Proceeds to Step 3.</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enters family email address, user email address, and password along with phone number to create a user account, once the family account is created. </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System checks Firebase for a matching family account. Upon finding a match, creation of a new user account is completed. </w:t>
            </w:r>
          </w:p>
          <w:p w:rsidR="00927440" w:rsidRPr="00CF087C" w:rsidRDefault="00927440" w:rsidP="00202DAC">
            <w:pPr>
              <w:rPr>
                <w:iCs/>
                <w:sz w:val="20"/>
                <w:szCs w:val="20"/>
              </w:rPr>
            </w:pPr>
            <w:r w:rsidRPr="00CF087C">
              <w:rPr>
                <w:iCs/>
                <w:sz w:val="20"/>
                <w:szCs w:val="20"/>
              </w:rPr>
              <w:t>Proceeds to Step 4.</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3. </w:t>
            </w:r>
          </w:p>
        </w:tc>
        <w:tc>
          <w:tcPr>
            <w:tcW w:w="4680" w:type="dxa"/>
            <w:gridSpan w:val="4"/>
            <w:shd w:val="clear" w:color="auto" w:fill="auto"/>
          </w:tcPr>
          <w:p w:rsidR="00927440" w:rsidRPr="00CF087C" w:rsidRDefault="00927440" w:rsidP="00202DAC">
            <w:pPr>
              <w:rPr>
                <w:iCs/>
                <w:sz w:val="20"/>
                <w:szCs w:val="20"/>
              </w:rPr>
            </w:pP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Corresponding error shown to user. Proceeds to Step 1.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4.</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logs into account.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bookmarkStart w:id="58" w:name="Passed"/>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bookmarkEnd w:id="58"/>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bookmarkStart w:id="59" w:name="Failed"/>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bookmarkEnd w:id="59"/>
            <w:r w:rsidR="00927440" w:rsidRPr="00CF087C">
              <w:rPr>
                <w:i/>
                <w:sz w:val="20"/>
              </w:rPr>
              <w:t xml:space="preserve">Failed </w:t>
            </w:r>
            <w:bookmarkStart w:id="60" w:name="NotExecuted"/>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bookmarkEnd w:id="60"/>
            <w:r w:rsidR="00927440" w:rsidRPr="00CF087C">
              <w:rPr>
                <w:i/>
                <w:sz w:val="20"/>
              </w:rPr>
              <w:t>Not Executed</w:t>
            </w:r>
          </w:p>
        </w:tc>
      </w:tr>
    </w:tbl>
    <w:p w:rsidR="00927440" w:rsidRPr="00CF087C" w:rsidRDefault="00927440" w:rsidP="00927440">
      <w:pPr>
        <w:pStyle w:val="BodyText"/>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Default="00927440" w:rsidP="00927440">
      <w:pPr>
        <w:pStyle w:val="Subtitle"/>
        <w:jc w:val="left"/>
        <w:rPr>
          <w:rFonts w:ascii="Times New Roman" w:hAnsi="Times New Roman" w:cs="Times New Roman"/>
        </w:rPr>
      </w:pPr>
    </w:p>
    <w:p w:rsidR="00A74FFF" w:rsidRPr="00CF087C" w:rsidRDefault="00A74FFF"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2 Log into Profile.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2</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4-03-2017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1.2</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enters email address and password to log into account.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System checks Firebase for any existing similar data. </w:t>
            </w:r>
          </w:p>
          <w:p w:rsidR="00927440" w:rsidRPr="00CF087C" w:rsidRDefault="00927440" w:rsidP="00202DAC">
            <w:pPr>
              <w:rPr>
                <w:iCs/>
                <w:sz w:val="20"/>
                <w:szCs w:val="20"/>
              </w:rPr>
            </w:pPr>
            <w:r w:rsidRPr="00CF087C">
              <w:rPr>
                <w:iCs/>
                <w:sz w:val="20"/>
                <w:szCs w:val="20"/>
              </w:rPr>
              <w:t>Upon finding a match:</w:t>
            </w:r>
          </w:p>
          <w:p w:rsidR="00927440" w:rsidRPr="00CF087C" w:rsidRDefault="00927440" w:rsidP="00202DAC">
            <w:pPr>
              <w:rPr>
                <w:iCs/>
                <w:sz w:val="20"/>
                <w:szCs w:val="20"/>
              </w:rPr>
            </w:pPr>
            <w:r w:rsidRPr="00CF087C">
              <w:rPr>
                <w:iCs/>
                <w:sz w:val="20"/>
                <w:szCs w:val="20"/>
              </w:rPr>
              <w:t>Proceeds to Step 3.</w:t>
            </w:r>
          </w:p>
          <w:p w:rsidR="00927440" w:rsidRPr="00CF087C" w:rsidRDefault="00927440" w:rsidP="00202DAC">
            <w:pPr>
              <w:rPr>
                <w:iCs/>
                <w:sz w:val="20"/>
                <w:szCs w:val="20"/>
              </w:rPr>
            </w:pPr>
            <w:r w:rsidRPr="00CF087C">
              <w:rPr>
                <w:iCs/>
                <w:sz w:val="20"/>
                <w:szCs w:val="20"/>
              </w:rPr>
              <w:t>Upon lack of such an occurrence:</w:t>
            </w:r>
          </w:p>
          <w:p w:rsidR="00927440" w:rsidRPr="00CF087C" w:rsidRDefault="00927440" w:rsidP="00202DAC">
            <w:pPr>
              <w:rPr>
                <w:iCs/>
                <w:sz w:val="20"/>
                <w:szCs w:val="20"/>
              </w:rPr>
            </w:pPr>
            <w:r w:rsidRPr="00CF087C">
              <w:rPr>
                <w:iCs/>
                <w:sz w:val="20"/>
                <w:szCs w:val="20"/>
              </w:rPr>
              <w:t xml:space="preserve">Proceeds to Step 2.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Corresponding error shown to user. Proceeds to Step 1.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logs into account.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3 Add a Room.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3</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1.6</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Add Room and chooses a room type from a list of types.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A new activity fragment is triggered that takes in details of the new room.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enters a room name that will be associated with that room. </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If the name entered is valid and does not already exist:</w:t>
            </w:r>
          </w:p>
          <w:p w:rsidR="00927440" w:rsidRPr="00CF087C" w:rsidRDefault="00927440" w:rsidP="00202DAC">
            <w:pPr>
              <w:rPr>
                <w:iCs/>
                <w:sz w:val="20"/>
                <w:szCs w:val="20"/>
              </w:rPr>
            </w:pPr>
            <w:r w:rsidRPr="00CF087C">
              <w:rPr>
                <w:iCs/>
                <w:sz w:val="20"/>
                <w:szCs w:val="20"/>
              </w:rPr>
              <w:t xml:space="preserve">Proceeds to Step 4. </w:t>
            </w:r>
          </w:p>
          <w:p w:rsidR="00927440" w:rsidRPr="00CF087C" w:rsidRDefault="00927440" w:rsidP="00202DAC">
            <w:pPr>
              <w:rPr>
                <w:iCs/>
                <w:sz w:val="20"/>
                <w:szCs w:val="20"/>
              </w:rPr>
            </w:pPr>
            <w:r w:rsidRPr="00CF087C">
              <w:rPr>
                <w:iCs/>
                <w:sz w:val="20"/>
                <w:szCs w:val="20"/>
              </w:rPr>
              <w:t>Else:</w:t>
            </w:r>
          </w:p>
          <w:p w:rsidR="00927440" w:rsidRPr="00CF087C" w:rsidRDefault="00927440" w:rsidP="00202DAC">
            <w:pPr>
              <w:rPr>
                <w:iCs/>
                <w:sz w:val="20"/>
                <w:szCs w:val="20"/>
              </w:rPr>
            </w:pPr>
            <w:r w:rsidRPr="00CF087C">
              <w:rPr>
                <w:iCs/>
                <w:sz w:val="20"/>
                <w:szCs w:val="20"/>
              </w:rPr>
              <w:t>Proceeds to Step 3</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User is prompted to enter a new room name. </w:t>
            </w:r>
          </w:p>
          <w:p w:rsidR="00927440" w:rsidRPr="00CF087C" w:rsidRDefault="00927440" w:rsidP="00202DAC">
            <w:pPr>
              <w:rPr>
                <w:iCs/>
                <w:sz w:val="20"/>
                <w:szCs w:val="20"/>
              </w:rPr>
            </w:pPr>
            <w:r w:rsidRPr="00CF087C">
              <w:rPr>
                <w:iCs/>
                <w:sz w:val="20"/>
                <w:szCs w:val="20"/>
              </w:rPr>
              <w:t>Proceeds to Step 2.</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4.</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adds a new room.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4 Add a Device.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4</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1.6</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Add Device after selecting an existing switchboard or clicking on Add Switchboard.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A new activity fragment is triggered that takes in details of the new device.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enters a device name that will be associated with that room along with a port number. </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If the name and port number entered is valid and does not already exist:</w:t>
            </w:r>
          </w:p>
          <w:p w:rsidR="00927440" w:rsidRPr="00CF087C" w:rsidRDefault="00927440" w:rsidP="00202DAC">
            <w:pPr>
              <w:rPr>
                <w:iCs/>
                <w:sz w:val="20"/>
                <w:szCs w:val="20"/>
              </w:rPr>
            </w:pPr>
            <w:r w:rsidRPr="00CF087C">
              <w:rPr>
                <w:iCs/>
                <w:sz w:val="20"/>
                <w:szCs w:val="20"/>
              </w:rPr>
              <w:t xml:space="preserve">Proceeds to Step 4. </w:t>
            </w:r>
          </w:p>
          <w:p w:rsidR="00927440" w:rsidRPr="00CF087C" w:rsidRDefault="00927440" w:rsidP="00202DAC">
            <w:pPr>
              <w:rPr>
                <w:iCs/>
                <w:sz w:val="20"/>
                <w:szCs w:val="20"/>
              </w:rPr>
            </w:pPr>
            <w:r w:rsidRPr="00CF087C">
              <w:rPr>
                <w:iCs/>
                <w:sz w:val="20"/>
                <w:szCs w:val="20"/>
              </w:rPr>
              <w:t>Else:</w:t>
            </w:r>
          </w:p>
          <w:p w:rsidR="00927440" w:rsidRPr="00CF087C" w:rsidRDefault="00927440" w:rsidP="00202DAC">
            <w:pPr>
              <w:rPr>
                <w:iCs/>
                <w:sz w:val="20"/>
                <w:szCs w:val="20"/>
              </w:rPr>
            </w:pPr>
            <w:r w:rsidRPr="00CF087C">
              <w:rPr>
                <w:iCs/>
                <w:sz w:val="20"/>
                <w:szCs w:val="20"/>
              </w:rPr>
              <w:t>Proceeds to Step 3</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User is prompted to enter a new device name. </w:t>
            </w:r>
          </w:p>
          <w:p w:rsidR="00927440" w:rsidRPr="00CF087C" w:rsidRDefault="00927440" w:rsidP="00202DAC">
            <w:pPr>
              <w:rPr>
                <w:iCs/>
                <w:sz w:val="20"/>
                <w:szCs w:val="20"/>
              </w:rPr>
            </w:pPr>
            <w:r w:rsidRPr="00CF087C">
              <w:rPr>
                <w:iCs/>
                <w:sz w:val="20"/>
                <w:szCs w:val="20"/>
              </w:rPr>
              <w:t>Proceeds to Step 2.</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4.</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adds a new device.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Default="00927440" w:rsidP="00927440">
      <w:pPr>
        <w:spacing w:line="239" w:lineRule="auto"/>
        <w:rPr>
          <w:b/>
          <w:sz w:val="26"/>
        </w:rPr>
      </w:pPr>
    </w:p>
    <w:p w:rsidR="00AD71CE" w:rsidRPr="00CF087C" w:rsidRDefault="00AD71CE"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5 Configure Bluetooth.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5</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1.7</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Configure Bluetooth after switching on mobile Bluetooth.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 xml:space="preserve">A new activity fragment is triggered that shows the user a list of Bluetooth devices available. </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the Bluetooth module that is associated with the room that he wants to configure Bluetooth module for. </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Mac Address of chosen Bluetooth module is added with the corresponding switchboard and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configures a Bluetooth module for a corresponding switchboard.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tabs>
                <w:tab w:val="right" w:pos="6715"/>
              </w:tabs>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r w:rsidR="00927440" w:rsidRPr="00CF087C">
              <w:rPr>
                <w:i/>
                <w:sz w:val="20"/>
              </w:rPr>
              <w:tab/>
            </w:r>
          </w:p>
        </w:tc>
      </w:tr>
    </w:tbl>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6 Enter Command Via Buttons.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6</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1.5</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chooses a room from the list of rooms created.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switchboards present within the chosen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a switchboard from the list of existing switchboards.</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devices associated with a particular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device and clicks on the button to successfully power on or power off the socket.</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7 Enter Command Via Voice.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7</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1.4</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visible microphone and enters voice command.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Voice command is interpreted and upon finding it meaningful:</w:t>
            </w:r>
          </w:p>
          <w:p w:rsidR="00927440" w:rsidRPr="00CF087C" w:rsidRDefault="00927440" w:rsidP="00202DAC">
            <w:pPr>
              <w:rPr>
                <w:iCs/>
                <w:sz w:val="20"/>
                <w:szCs w:val="20"/>
              </w:rPr>
            </w:pPr>
            <w:r w:rsidRPr="00CF087C">
              <w:rPr>
                <w:iCs/>
                <w:sz w:val="20"/>
                <w:szCs w:val="20"/>
              </w:rPr>
              <w:t xml:space="preserve">Proceeds to Step 3. </w:t>
            </w:r>
          </w:p>
          <w:p w:rsidR="00927440" w:rsidRPr="00CF087C" w:rsidRDefault="00927440" w:rsidP="00202DAC">
            <w:pPr>
              <w:rPr>
                <w:iCs/>
                <w:sz w:val="20"/>
                <w:szCs w:val="20"/>
              </w:rPr>
            </w:pPr>
            <w:r w:rsidRPr="00CF087C">
              <w:rPr>
                <w:iCs/>
                <w:sz w:val="20"/>
                <w:szCs w:val="20"/>
              </w:rPr>
              <w:t>Upon finding no meaningful match for the given voice command:</w:t>
            </w:r>
          </w:p>
          <w:p w:rsidR="00927440" w:rsidRPr="00CF087C" w:rsidRDefault="00927440" w:rsidP="00202DAC">
            <w:pPr>
              <w:rPr>
                <w:iCs/>
                <w:sz w:val="20"/>
                <w:szCs w:val="20"/>
              </w:rPr>
            </w:pPr>
            <w:r w:rsidRPr="00CF087C">
              <w:rPr>
                <w:iCs/>
                <w:sz w:val="20"/>
                <w:szCs w:val="20"/>
              </w:rPr>
              <w:t>Proceeds to Step 2.</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2.</w:t>
            </w:r>
          </w:p>
        </w:tc>
        <w:tc>
          <w:tcPr>
            <w:tcW w:w="4680" w:type="dxa"/>
            <w:gridSpan w:val="4"/>
            <w:shd w:val="clear" w:color="auto" w:fill="auto"/>
          </w:tcPr>
          <w:p w:rsidR="00927440" w:rsidRPr="00CF087C" w:rsidRDefault="00927440" w:rsidP="00202DAC">
            <w:pPr>
              <w:rPr>
                <w:iCs/>
                <w:sz w:val="20"/>
                <w:szCs w:val="20"/>
              </w:rPr>
            </w:pP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User is prompted to enter the voice command again.</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voice command is successfully mapped to correct device socket.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pStyle w:val="Subtitle"/>
        <w:jc w:val="left"/>
        <w:rPr>
          <w:rFonts w:ascii="Times New Roman" w:hAnsi="Times New Roman" w:cs="Times New Roman"/>
        </w:rPr>
      </w:pPr>
    </w:p>
    <w:p w:rsidR="00927440" w:rsidRPr="00CF087C" w:rsidRDefault="00927440"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8 Receive Visual Feedback.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8</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1.5,1.4</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chooses a room from the list of rooms created.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switchboards present within the chosen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a switchboard from the list of existing switchboards.</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devices associated with a particular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device and clicks on the button to successfully power on or power off the socket.</w:t>
            </w:r>
          </w:p>
        </w:tc>
        <w:tc>
          <w:tcPr>
            <w:tcW w:w="3339" w:type="dxa"/>
            <w:gridSpan w:val="2"/>
            <w:shd w:val="clear" w:color="auto" w:fill="auto"/>
          </w:tcPr>
          <w:p w:rsidR="00927440" w:rsidRPr="00CF087C" w:rsidRDefault="00927440" w:rsidP="00202DAC">
            <w:pPr>
              <w:rPr>
                <w:sz w:val="20"/>
                <w:szCs w:val="20"/>
              </w:rPr>
            </w:pPr>
            <w:r w:rsidRPr="00CF087C">
              <w:rPr>
                <w:iCs/>
                <w:sz w:val="20"/>
                <w:szCs w:val="20"/>
              </w:rPr>
              <w:t xml:space="preserve">Device figure changes turns bright yellow upon powering on. And turns white upon powering off. </w:t>
            </w: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202DAC">
            <w:pPr>
              <w:rPr>
                <w:sz w:val="20"/>
              </w:rPr>
            </w:pPr>
            <w:r w:rsidRPr="00CF087C">
              <w:rPr>
                <w:i/>
                <w:sz w:val="20"/>
              </w:rPr>
              <w:fldChar w:fldCharType="begin">
                <w:ffData>
                  <w:name w:val="Passed"/>
                  <w:enabled/>
                  <w:calcOnExit w:val="0"/>
                  <w:statusText w:type="text" w:val="Check this button if the Test Case has passed."/>
                  <w:checkBox>
                    <w:size w:val="24"/>
                    <w:default w:val="1"/>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sidRPr="00CF087C">
              <w:rPr>
                <w:i/>
                <w:sz w:val="20"/>
              </w:rPr>
              <w:fldChar w:fldCharType="begin">
                <w:ffData>
                  <w:name w:val="NotExecuted"/>
                  <w:enabled/>
                  <w:calcOnExit w:val="0"/>
                  <w:statusText w:type="text" w:val="Check this button if the Test Case could not be executed, Specify the reason too."/>
                  <w:checkBox>
                    <w:size w:val="24"/>
                    <w:default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Not Executed</w:t>
            </w:r>
          </w:p>
        </w:tc>
      </w:tr>
    </w:tbl>
    <w:p w:rsidR="00927440" w:rsidRPr="00CF087C" w:rsidRDefault="00927440" w:rsidP="00927440">
      <w:pPr>
        <w:pStyle w:val="Subtitle"/>
        <w:jc w:val="left"/>
        <w:rPr>
          <w:rFonts w:ascii="Times New Roman" w:hAnsi="Times New Roman" w:cs="Times New Roman"/>
        </w:rPr>
      </w:pPr>
    </w:p>
    <w:p w:rsidR="00927440" w:rsidRPr="00CF087C" w:rsidRDefault="00927440" w:rsidP="00927440">
      <w:pPr>
        <w:spacing w:line="239" w:lineRule="auto"/>
        <w:rPr>
          <w:b/>
          <w:sz w:val="28"/>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927440"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9 Receive Current Feedback.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9</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1.5,1.4</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chooses a room from the list of rooms created.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switchboards present within the chosen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a switchboard from the list of existing switchboards.</w:t>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a list of devices associated with a particular room.</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3.</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User chooses device and clicks on the button to successfully power on or power off the socket.</w:t>
            </w:r>
          </w:p>
        </w:tc>
        <w:tc>
          <w:tcPr>
            <w:tcW w:w="3339" w:type="dxa"/>
            <w:gridSpan w:val="2"/>
            <w:shd w:val="clear" w:color="auto" w:fill="auto"/>
          </w:tcPr>
          <w:p w:rsidR="00927440" w:rsidRPr="00CF087C" w:rsidRDefault="00927440" w:rsidP="00202DAC">
            <w:pPr>
              <w:rPr>
                <w:sz w:val="20"/>
                <w:szCs w:val="20"/>
              </w:rPr>
            </w:pPr>
            <w:r w:rsidRPr="00CF087C">
              <w:rPr>
                <w:iCs/>
                <w:sz w:val="20"/>
                <w:szCs w:val="20"/>
              </w:rPr>
              <w:t xml:space="preserve">New device current reading is shown to user. </w:t>
            </w: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374B7D">
            <w:pPr>
              <w:rPr>
                <w:sz w:val="20"/>
              </w:rPr>
            </w:pPr>
            <w:r>
              <w:rPr>
                <w:i/>
                <w:sz w:val="20"/>
              </w:rPr>
              <w:fldChar w:fldCharType="begin">
                <w:ffData>
                  <w:name w:val=""/>
                  <w:enabled/>
                  <w:calcOnExit w:val="0"/>
                  <w:statusText w:type="text" w:val="Check this button if the Test Case has passed."/>
                  <w:checkBox>
                    <w:size w:val="24"/>
                    <w:default w:val="1"/>
                  </w:checkBox>
                </w:ffData>
              </w:fldChar>
            </w:r>
            <w:r w:rsidR="00374B7D">
              <w:rPr>
                <w:i/>
                <w:sz w:val="20"/>
              </w:rPr>
              <w:instrText xml:space="preserve"> FORMCHECKBOX </w:instrText>
            </w:r>
            <w:r w:rsidR="00624276">
              <w:rPr>
                <w:i/>
                <w:sz w:val="20"/>
              </w:rPr>
            </w:r>
            <w:r w:rsidR="00624276">
              <w:rPr>
                <w:i/>
                <w:sz w:val="20"/>
              </w:rPr>
              <w:fldChar w:fldCharType="separate"/>
            </w:r>
            <w:r>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Pr>
                <w:i/>
                <w:sz w:val="20"/>
              </w:rPr>
              <w:fldChar w:fldCharType="begin">
                <w:ffData>
                  <w:name w:val=""/>
                  <w:enabled/>
                  <w:calcOnExit w:val="0"/>
                  <w:statusText w:type="text" w:val="Check this button if the Test Case could not be executed, Specify the reason too."/>
                  <w:checkBox>
                    <w:size w:val="24"/>
                    <w:default w:val="0"/>
                  </w:checkBox>
                </w:ffData>
              </w:fldChar>
            </w:r>
            <w:r w:rsidR="00374B7D">
              <w:rPr>
                <w:i/>
                <w:sz w:val="20"/>
              </w:rPr>
              <w:instrText xml:space="preserve"> FORMCHECKBOX </w:instrText>
            </w:r>
            <w:r w:rsidR="00624276">
              <w:rPr>
                <w:i/>
                <w:sz w:val="20"/>
              </w:rPr>
            </w:r>
            <w:r w:rsidR="00624276">
              <w:rPr>
                <w:i/>
                <w:sz w:val="20"/>
              </w:rPr>
              <w:fldChar w:fldCharType="separate"/>
            </w:r>
            <w:r>
              <w:rPr>
                <w:i/>
                <w:sz w:val="20"/>
              </w:rPr>
              <w:fldChar w:fldCharType="end"/>
            </w:r>
            <w:r w:rsidR="00927440" w:rsidRPr="00CF087C">
              <w:rPr>
                <w:i/>
                <w:sz w:val="20"/>
              </w:rPr>
              <w:t>Not Executed</w:t>
            </w:r>
          </w:p>
        </w:tc>
      </w:tr>
    </w:tbl>
    <w:p w:rsidR="00927440" w:rsidRPr="00CF087C"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Default="00927440" w:rsidP="00927440">
      <w:pPr>
        <w:spacing w:line="239" w:lineRule="auto"/>
        <w:rPr>
          <w:b/>
          <w:sz w:val="28"/>
        </w:rPr>
      </w:pPr>
    </w:p>
    <w:p w:rsidR="00927440" w:rsidRPr="00CF087C" w:rsidRDefault="00927440" w:rsidP="00927440">
      <w:pPr>
        <w:spacing w:line="239" w:lineRule="auto"/>
        <w:rPr>
          <w:b/>
          <w:sz w:val="28"/>
        </w:rPr>
      </w:pPr>
    </w:p>
    <w:p w:rsidR="00927440" w:rsidRPr="00CF087C" w:rsidRDefault="00927440" w:rsidP="00927440">
      <w:pPr>
        <w:spacing w:line="239" w:lineRule="auto"/>
        <w:rPr>
          <w:b/>
          <w:sz w:val="26"/>
        </w:rPr>
      </w:pPr>
    </w:p>
    <w:p w:rsidR="00927440" w:rsidRPr="00CF087C" w:rsidRDefault="0027388D" w:rsidP="00927440">
      <w:pPr>
        <w:spacing w:line="239" w:lineRule="auto"/>
        <w:rPr>
          <w:b/>
          <w:sz w:val="26"/>
        </w:rPr>
      </w:pPr>
      <w:r>
        <w:rPr>
          <w:b/>
          <w:sz w:val="26"/>
        </w:rPr>
        <w:lastRenderedPageBreak/>
        <w:t>5.</w:t>
      </w:r>
      <w:r w:rsidR="00927440" w:rsidRPr="00CF087C">
        <w:rPr>
          <w:b/>
          <w:sz w:val="26"/>
        </w:rPr>
        <w:t xml:space="preserve">10 Logout of Profile.  </w:t>
      </w:r>
    </w:p>
    <w:p w:rsidR="00927440" w:rsidRPr="00CF087C" w:rsidRDefault="00927440" w:rsidP="00927440">
      <w:pPr>
        <w:pStyle w:val="Subtitle"/>
        <w:jc w:val="left"/>
        <w:rPr>
          <w:rFonts w:ascii="Times New Roman" w:hAnsi="Times New Roman" w:cs="Times New Roman"/>
        </w:rPr>
      </w:pP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8"/>
        <w:gridCol w:w="2043"/>
        <w:gridCol w:w="1549"/>
        <w:gridCol w:w="893"/>
        <w:gridCol w:w="2446"/>
      </w:tblGrid>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sz w:val="20"/>
                <w:szCs w:val="20"/>
              </w:rPr>
              <w:br w:type="page"/>
            </w:r>
            <w:r w:rsidRPr="00CF087C">
              <w:rPr>
                <w:b/>
                <w:bCs/>
                <w:color w:val="000000"/>
                <w:sz w:val="20"/>
                <w:szCs w:val="20"/>
              </w:rPr>
              <w:t>Test Case ID:</w:t>
            </w:r>
          </w:p>
        </w:tc>
        <w:tc>
          <w:tcPr>
            <w:tcW w:w="2051" w:type="dxa"/>
            <w:gridSpan w:val="2"/>
            <w:shd w:val="clear" w:color="auto" w:fill="auto"/>
          </w:tcPr>
          <w:p w:rsidR="00927440" w:rsidRPr="00CF087C" w:rsidRDefault="0027388D" w:rsidP="00202DAC">
            <w:pPr>
              <w:pStyle w:val="BodyText"/>
              <w:spacing w:after="0"/>
              <w:rPr>
                <w:sz w:val="20"/>
                <w:szCs w:val="20"/>
              </w:rPr>
            </w:pPr>
            <w:r>
              <w:rPr>
                <w:sz w:val="20"/>
                <w:szCs w:val="20"/>
              </w:rPr>
              <w:t>5.</w:t>
            </w:r>
            <w:r w:rsidR="00927440" w:rsidRPr="00CF087C">
              <w:rPr>
                <w:sz w:val="20"/>
                <w:szCs w:val="20"/>
              </w:rPr>
              <w:t>9</w:t>
            </w:r>
          </w:p>
        </w:tc>
        <w:tc>
          <w:tcPr>
            <w:tcW w:w="2442" w:type="dxa"/>
            <w:gridSpan w:val="2"/>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QA Test Engineer</w:t>
            </w:r>
          </w:p>
        </w:tc>
        <w:tc>
          <w:tcPr>
            <w:tcW w:w="2446" w:type="dxa"/>
            <w:shd w:val="clear" w:color="auto" w:fill="auto"/>
          </w:tcPr>
          <w:p w:rsidR="00927440" w:rsidRPr="00CF087C" w:rsidRDefault="00927440" w:rsidP="00202DAC">
            <w:pPr>
              <w:pStyle w:val="Heading4"/>
              <w:numPr>
                <w:ilvl w:val="0"/>
                <w:numId w:val="0"/>
              </w:numPr>
              <w:spacing w:before="0" w:after="0"/>
              <w:rPr>
                <w:b w:val="0"/>
                <w:sz w:val="20"/>
                <w:szCs w:val="20"/>
              </w:rPr>
            </w:pPr>
            <w:r w:rsidRPr="00CF087C">
              <w:rPr>
                <w:b w:val="0"/>
                <w:sz w:val="20"/>
                <w:szCs w:val="20"/>
              </w:rPr>
              <w:t>Manaal Ayub</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case Version:</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1</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Reviewed By</w:t>
            </w:r>
          </w:p>
        </w:tc>
        <w:tc>
          <w:tcPr>
            <w:tcW w:w="2446" w:type="dxa"/>
            <w:shd w:val="clear" w:color="auto" w:fill="auto"/>
          </w:tcPr>
          <w:p w:rsidR="00927440" w:rsidRPr="00CF087C" w:rsidRDefault="00927440" w:rsidP="00202DAC">
            <w:pPr>
              <w:rPr>
                <w:iCs/>
                <w:sz w:val="20"/>
                <w:szCs w:val="20"/>
              </w:rPr>
            </w:pPr>
            <w:r w:rsidRPr="00CF087C">
              <w:rPr>
                <w:iCs/>
                <w:sz w:val="20"/>
                <w:szCs w:val="20"/>
              </w:rPr>
              <w:t>Zain Saleem</w:t>
            </w:r>
          </w:p>
        </w:tc>
      </w:tr>
      <w:tr w:rsidR="00927440" w:rsidRPr="00CF087C" w:rsidTr="00202DAC">
        <w:trPr>
          <w:jc w:val="center"/>
        </w:trPr>
        <w:tc>
          <w:tcPr>
            <w:tcW w:w="2088"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Test Date:</w:t>
            </w:r>
          </w:p>
        </w:tc>
        <w:tc>
          <w:tcPr>
            <w:tcW w:w="2051" w:type="dxa"/>
            <w:gridSpan w:val="2"/>
            <w:shd w:val="clear" w:color="auto" w:fill="auto"/>
          </w:tcPr>
          <w:p w:rsidR="00927440" w:rsidRPr="00CF087C" w:rsidRDefault="00927440" w:rsidP="00202DAC">
            <w:pPr>
              <w:rPr>
                <w:iCs/>
                <w:sz w:val="20"/>
                <w:szCs w:val="20"/>
              </w:rPr>
            </w:pPr>
            <w:r w:rsidRPr="00CF087C">
              <w:rPr>
                <w:iCs/>
                <w:sz w:val="20"/>
                <w:szCs w:val="20"/>
              </w:rPr>
              <w:t>5-03-2017</w:t>
            </w:r>
          </w:p>
        </w:tc>
        <w:tc>
          <w:tcPr>
            <w:tcW w:w="2442" w:type="dxa"/>
            <w:gridSpan w:val="2"/>
            <w:shd w:val="clear" w:color="auto" w:fill="auto"/>
          </w:tcPr>
          <w:p w:rsidR="00927440" w:rsidRPr="00CF087C" w:rsidRDefault="00927440" w:rsidP="00202DAC">
            <w:pPr>
              <w:rPr>
                <w:b/>
                <w:bCs/>
                <w:color w:val="000000"/>
                <w:sz w:val="20"/>
                <w:szCs w:val="20"/>
              </w:rPr>
            </w:pPr>
            <w:r w:rsidRPr="00CF087C">
              <w:rPr>
                <w:b/>
                <w:bCs/>
                <w:color w:val="000000"/>
                <w:sz w:val="20"/>
                <w:szCs w:val="20"/>
              </w:rPr>
              <w:t>Use Case Reference(s)</w:t>
            </w:r>
          </w:p>
        </w:tc>
        <w:tc>
          <w:tcPr>
            <w:tcW w:w="2446" w:type="dxa"/>
            <w:shd w:val="clear" w:color="auto" w:fill="auto"/>
          </w:tcPr>
          <w:p w:rsidR="00927440" w:rsidRPr="00CF087C" w:rsidRDefault="00927440" w:rsidP="00202DAC">
            <w:pPr>
              <w:rPr>
                <w:iCs/>
                <w:sz w:val="20"/>
                <w:szCs w:val="20"/>
              </w:rPr>
            </w:pPr>
            <w:r w:rsidRPr="00CF087C">
              <w:rPr>
                <w:iCs/>
                <w:sz w:val="20"/>
                <w:szCs w:val="20"/>
              </w:rPr>
              <w:t>UC 1.5,1.4</w:t>
            </w:r>
          </w:p>
        </w:tc>
      </w:tr>
      <w:tr w:rsidR="00927440" w:rsidRPr="00CF087C" w:rsidTr="00202DAC">
        <w:trPr>
          <w:trHeight w:val="400"/>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Revision History</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None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Objective</w:t>
            </w:r>
          </w:p>
        </w:tc>
        <w:tc>
          <w:tcPr>
            <w:tcW w:w="6939" w:type="dxa"/>
            <w:gridSpan w:val="5"/>
            <w:shd w:val="clear" w:color="auto" w:fill="auto"/>
          </w:tcPr>
          <w:p w:rsidR="00927440" w:rsidRPr="00CF087C" w:rsidRDefault="00927440" w:rsidP="00202DAC">
            <w:pPr>
              <w:rPr>
                <w:iCs/>
                <w:color w:val="000000"/>
                <w:sz w:val="20"/>
                <w:szCs w:val="20"/>
              </w:rPr>
            </w:pPr>
            <w:r w:rsidRPr="00CF087C">
              <w:rPr>
                <w:iCs/>
                <w:color w:val="000000"/>
                <w:sz w:val="20"/>
                <w:szCs w:val="20"/>
              </w:rPr>
              <w:t>View successful completion of task</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Product/Ver/Module</w:t>
            </w:r>
          </w:p>
        </w:tc>
        <w:tc>
          <w:tcPr>
            <w:tcW w:w="6939" w:type="dxa"/>
            <w:gridSpan w:val="5"/>
            <w:shd w:val="clear" w:color="auto" w:fill="auto"/>
          </w:tcPr>
          <w:p w:rsidR="00927440" w:rsidRPr="00CF087C" w:rsidRDefault="00927440" w:rsidP="00202DAC">
            <w:pPr>
              <w:rPr>
                <w:iCs/>
                <w:sz w:val="20"/>
                <w:szCs w:val="20"/>
              </w:rPr>
            </w:pPr>
            <w:r>
              <w:rPr>
                <w:iCs/>
                <w:sz w:val="20"/>
                <w:szCs w:val="20"/>
              </w:rPr>
              <w:t>Hub/User App</w:t>
            </w:r>
            <w:r w:rsidRPr="00CF087C">
              <w:rPr>
                <w:iCs/>
                <w:sz w:val="20"/>
                <w:szCs w:val="20"/>
              </w:rPr>
              <w:t xml:space="preserve"> Module</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Environment:</w:t>
            </w:r>
          </w:p>
        </w:tc>
        <w:tc>
          <w:tcPr>
            <w:tcW w:w="6939" w:type="dxa"/>
            <w:gridSpan w:val="5"/>
            <w:shd w:val="clear" w:color="auto" w:fill="auto"/>
          </w:tcPr>
          <w:p w:rsidR="00927440" w:rsidRPr="00CF087C" w:rsidRDefault="008D3FD6" w:rsidP="00202DAC">
            <w:pPr>
              <w:rPr>
                <w:iCs/>
                <w:sz w:val="20"/>
                <w:szCs w:val="20"/>
              </w:rPr>
            </w:pPr>
            <w:r>
              <w:rPr>
                <w:iCs/>
                <w:sz w:val="20"/>
                <w:szCs w:val="20"/>
              </w:rPr>
              <w:t>Android</w:t>
            </w:r>
            <w:r w:rsidR="00927440" w:rsidRPr="00CF087C">
              <w:rPr>
                <w:iCs/>
                <w:sz w:val="20"/>
                <w:szCs w:val="20"/>
              </w:rPr>
              <w:t xml:space="preserve"> Version &gt; KitKat</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Assumptions:</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Application must have a reliable internet connection.</w:t>
            </w:r>
          </w:p>
        </w:tc>
      </w:tr>
      <w:tr w:rsidR="00927440" w:rsidRPr="00CF087C" w:rsidTr="00202DAC">
        <w:trPr>
          <w:jc w:val="center"/>
        </w:trPr>
        <w:tc>
          <w:tcPr>
            <w:tcW w:w="2088" w:type="dxa"/>
            <w:gridSpan w:val="2"/>
            <w:shd w:val="clear" w:color="auto" w:fill="auto"/>
          </w:tcPr>
          <w:p w:rsidR="00927440" w:rsidRPr="00CF087C" w:rsidRDefault="00927440" w:rsidP="00202DAC">
            <w:pPr>
              <w:rPr>
                <w:b/>
                <w:bCs/>
                <w:sz w:val="20"/>
                <w:szCs w:val="20"/>
              </w:rPr>
            </w:pPr>
            <w:r w:rsidRPr="00CF087C">
              <w:rPr>
                <w:b/>
                <w:bCs/>
                <w:sz w:val="20"/>
                <w:szCs w:val="20"/>
              </w:rPr>
              <w:t>Pre-Requisite:</w:t>
            </w:r>
          </w:p>
        </w:tc>
        <w:tc>
          <w:tcPr>
            <w:tcW w:w="6939" w:type="dxa"/>
            <w:gridSpan w:val="5"/>
            <w:shd w:val="clear" w:color="auto" w:fill="auto"/>
          </w:tcPr>
          <w:p w:rsidR="00927440" w:rsidRPr="00CF087C" w:rsidRDefault="00927440" w:rsidP="00202DAC">
            <w:pPr>
              <w:rPr>
                <w:iCs/>
                <w:sz w:val="20"/>
                <w:szCs w:val="20"/>
              </w:rPr>
            </w:pPr>
            <w:r w:rsidRPr="00CF087C">
              <w:rPr>
                <w:iCs/>
                <w:sz w:val="20"/>
                <w:szCs w:val="20"/>
              </w:rPr>
              <w:t xml:space="preserve">User is not associated with an existing Firebase instance. </w:t>
            </w:r>
          </w:p>
        </w:tc>
      </w:tr>
      <w:tr w:rsidR="00927440" w:rsidRPr="00CF087C" w:rsidTr="00202DAC">
        <w:trPr>
          <w:trHeight w:val="402"/>
          <w:jc w:val="center"/>
        </w:trPr>
        <w:tc>
          <w:tcPr>
            <w:tcW w:w="1008" w:type="dxa"/>
            <w:shd w:val="clear" w:color="auto" w:fill="auto"/>
          </w:tcPr>
          <w:p w:rsidR="00927440" w:rsidRPr="00CF087C" w:rsidRDefault="00927440" w:rsidP="00202DAC">
            <w:pPr>
              <w:rPr>
                <w:b/>
                <w:bCs/>
                <w:sz w:val="20"/>
                <w:szCs w:val="20"/>
              </w:rPr>
            </w:pPr>
            <w:r w:rsidRPr="00CF087C">
              <w:rPr>
                <w:b/>
                <w:bCs/>
                <w:sz w:val="20"/>
                <w:szCs w:val="20"/>
              </w:rPr>
              <w:t>Step No.</w:t>
            </w:r>
          </w:p>
        </w:tc>
        <w:tc>
          <w:tcPr>
            <w:tcW w:w="4680" w:type="dxa"/>
            <w:gridSpan w:val="4"/>
            <w:shd w:val="clear" w:color="auto" w:fill="auto"/>
          </w:tcPr>
          <w:p w:rsidR="00927440" w:rsidRPr="00CF087C" w:rsidRDefault="00927440" w:rsidP="00202DAC">
            <w:pPr>
              <w:pStyle w:val="Heading5"/>
              <w:numPr>
                <w:ilvl w:val="0"/>
                <w:numId w:val="0"/>
              </w:numPr>
              <w:spacing w:before="0" w:after="0"/>
              <w:rPr>
                <w:sz w:val="20"/>
                <w:szCs w:val="20"/>
              </w:rPr>
            </w:pPr>
            <w:r w:rsidRPr="00CF087C">
              <w:rPr>
                <w:sz w:val="20"/>
                <w:szCs w:val="20"/>
              </w:rPr>
              <w:t>Execution description</w:t>
            </w:r>
          </w:p>
        </w:tc>
        <w:tc>
          <w:tcPr>
            <w:tcW w:w="3339" w:type="dxa"/>
            <w:gridSpan w:val="2"/>
            <w:shd w:val="clear" w:color="auto" w:fill="auto"/>
          </w:tcPr>
          <w:p w:rsidR="00927440" w:rsidRPr="00CF087C" w:rsidRDefault="00927440" w:rsidP="00202DAC">
            <w:pPr>
              <w:rPr>
                <w:b/>
                <w:bCs/>
                <w:sz w:val="20"/>
                <w:szCs w:val="20"/>
              </w:rPr>
            </w:pPr>
            <w:r w:rsidRPr="00CF087C">
              <w:rPr>
                <w:b/>
                <w:bCs/>
                <w:sz w:val="20"/>
                <w:szCs w:val="20"/>
              </w:rPr>
              <w:t>Procedure result</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1.</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clicks on logout. </w:t>
            </w:r>
          </w:p>
          <w:p w:rsidR="00927440" w:rsidRPr="00CF087C" w:rsidRDefault="00927440" w:rsidP="00202DAC">
            <w:pPr>
              <w:tabs>
                <w:tab w:val="left" w:pos="771"/>
              </w:tabs>
              <w:rPr>
                <w:sz w:val="20"/>
                <w:szCs w:val="20"/>
              </w:rPr>
            </w:pPr>
            <w:r w:rsidRPr="00CF087C">
              <w:rPr>
                <w:sz w:val="20"/>
                <w:szCs w:val="20"/>
              </w:rPr>
              <w:tab/>
            </w:r>
          </w:p>
        </w:tc>
        <w:tc>
          <w:tcPr>
            <w:tcW w:w="3339" w:type="dxa"/>
            <w:gridSpan w:val="2"/>
            <w:shd w:val="clear" w:color="auto" w:fill="auto"/>
          </w:tcPr>
          <w:p w:rsidR="00927440" w:rsidRPr="00CF087C" w:rsidRDefault="00927440" w:rsidP="00202DAC">
            <w:pPr>
              <w:rPr>
                <w:iCs/>
                <w:sz w:val="20"/>
                <w:szCs w:val="20"/>
              </w:rPr>
            </w:pPr>
            <w:r w:rsidRPr="00CF087C">
              <w:rPr>
                <w:iCs/>
                <w:sz w:val="20"/>
                <w:szCs w:val="20"/>
              </w:rPr>
              <w:t>A new activity fragment is triggered that shows the user the home page of the application.</w:t>
            </w:r>
          </w:p>
        </w:tc>
      </w:tr>
      <w:tr w:rsidR="00927440" w:rsidRPr="00CF087C" w:rsidTr="00202DAC">
        <w:trPr>
          <w:trHeight w:val="692"/>
          <w:jc w:val="center"/>
        </w:trPr>
        <w:tc>
          <w:tcPr>
            <w:tcW w:w="1008" w:type="dxa"/>
            <w:shd w:val="clear" w:color="auto" w:fill="auto"/>
          </w:tcPr>
          <w:p w:rsidR="00927440" w:rsidRPr="00CF087C" w:rsidRDefault="00927440" w:rsidP="00202DAC">
            <w:pPr>
              <w:rPr>
                <w:i/>
                <w:iCs/>
                <w:sz w:val="20"/>
                <w:szCs w:val="20"/>
              </w:rPr>
            </w:pPr>
            <w:r w:rsidRPr="00CF087C">
              <w:rPr>
                <w:i/>
                <w:iCs/>
                <w:sz w:val="20"/>
                <w:szCs w:val="20"/>
              </w:rPr>
              <w:t xml:space="preserve">2. </w:t>
            </w:r>
          </w:p>
        </w:tc>
        <w:tc>
          <w:tcPr>
            <w:tcW w:w="4680" w:type="dxa"/>
            <w:gridSpan w:val="4"/>
            <w:shd w:val="clear" w:color="auto" w:fill="auto"/>
          </w:tcPr>
          <w:p w:rsidR="00927440" w:rsidRPr="00CF087C" w:rsidRDefault="00927440" w:rsidP="00202DAC">
            <w:pPr>
              <w:rPr>
                <w:iCs/>
                <w:sz w:val="20"/>
                <w:szCs w:val="20"/>
              </w:rPr>
            </w:pPr>
            <w:r w:rsidRPr="00CF087C">
              <w:rPr>
                <w:iCs/>
                <w:sz w:val="20"/>
                <w:szCs w:val="20"/>
              </w:rPr>
              <w:t xml:space="preserve">User successfully logs out. </w:t>
            </w:r>
          </w:p>
        </w:tc>
        <w:tc>
          <w:tcPr>
            <w:tcW w:w="3339" w:type="dxa"/>
            <w:gridSpan w:val="2"/>
            <w:shd w:val="clear" w:color="auto" w:fill="auto"/>
          </w:tcPr>
          <w:p w:rsidR="00927440" w:rsidRPr="00CF087C" w:rsidRDefault="00927440" w:rsidP="00202DAC">
            <w:pPr>
              <w:rPr>
                <w:iCs/>
                <w:sz w:val="20"/>
                <w:szCs w:val="20"/>
              </w:rPr>
            </w:pPr>
          </w:p>
        </w:tc>
      </w:tr>
      <w:tr w:rsidR="00927440" w:rsidRPr="00CF087C" w:rsidTr="00202DAC">
        <w:trPr>
          <w:trHeight w:val="586"/>
          <w:jc w:val="center"/>
        </w:trPr>
        <w:tc>
          <w:tcPr>
            <w:tcW w:w="9027" w:type="dxa"/>
            <w:gridSpan w:val="7"/>
            <w:shd w:val="clear" w:color="auto" w:fill="auto"/>
          </w:tcPr>
          <w:p w:rsidR="00927440" w:rsidRPr="00CF087C" w:rsidRDefault="00927440" w:rsidP="00202DAC">
            <w:pPr>
              <w:rPr>
                <w:bCs/>
                <w:sz w:val="20"/>
                <w:szCs w:val="20"/>
              </w:rPr>
            </w:pPr>
            <w:r w:rsidRPr="00CF087C">
              <w:rPr>
                <w:bCs/>
                <w:sz w:val="20"/>
                <w:szCs w:val="20"/>
              </w:rPr>
              <w:t>Comments</w:t>
            </w:r>
          </w:p>
          <w:p w:rsidR="00927440" w:rsidRPr="00CF087C" w:rsidRDefault="00927440" w:rsidP="00202DAC">
            <w:pPr>
              <w:rPr>
                <w:bCs/>
                <w:sz w:val="20"/>
                <w:szCs w:val="20"/>
              </w:rPr>
            </w:pPr>
            <w:r w:rsidRPr="00CF087C">
              <w:rPr>
                <w:bCs/>
                <w:sz w:val="20"/>
                <w:szCs w:val="20"/>
              </w:rPr>
              <w:t xml:space="preserve">System response was as documented. </w:t>
            </w:r>
          </w:p>
        </w:tc>
      </w:tr>
      <w:tr w:rsidR="00927440" w:rsidRPr="00CF087C" w:rsidTr="00202DAC">
        <w:trPr>
          <w:jc w:val="center"/>
        </w:trPr>
        <w:tc>
          <w:tcPr>
            <w:tcW w:w="2096" w:type="dxa"/>
            <w:gridSpan w:val="3"/>
            <w:shd w:val="clear" w:color="auto" w:fill="auto"/>
          </w:tcPr>
          <w:p w:rsidR="00927440" w:rsidRPr="00CF087C" w:rsidRDefault="00927440" w:rsidP="00202DAC">
            <w:pPr>
              <w:rPr>
                <w:i/>
                <w:sz w:val="20"/>
              </w:rPr>
            </w:pPr>
          </w:p>
        </w:tc>
        <w:tc>
          <w:tcPr>
            <w:tcW w:w="6931" w:type="dxa"/>
            <w:gridSpan w:val="4"/>
            <w:shd w:val="clear" w:color="auto" w:fill="auto"/>
          </w:tcPr>
          <w:p w:rsidR="00927440" w:rsidRPr="00CF087C" w:rsidRDefault="007F170C" w:rsidP="00374B7D">
            <w:pPr>
              <w:rPr>
                <w:sz w:val="20"/>
              </w:rPr>
            </w:pPr>
            <w:r>
              <w:rPr>
                <w:i/>
                <w:sz w:val="20"/>
              </w:rPr>
              <w:fldChar w:fldCharType="begin">
                <w:ffData>
                  <w:name w:val=""/>
                  <w:enabled/>
                  <w:calcOnExit w:val="0"/>
                  <w:statusText w:type="text" w:val="Check this button if the Test Case has passed."/>
                  <w:checkBox>
                    <w:size w:val="24"/>
                    <w:default w:val="1"/>
                  </w:checkBox>
                </w:ffData>
              </w:fldChar>
            </w:r>
            <w:r w:rsidR="00374B7D">
              <w:rPr>
                <w:i/>
                <w:sz w:val="20"/>
              </w:rPr>
              <w:instrText xml:space="preserve"> FORMCHECKBOX </w:instrText>
            </w:r>
            <w:r w:rsidR="00624276">
              <w:rPr>
                <w:i/>
                <w:sz w:val="20"/>
              </w:rPr>
            </w:r>
            <w:r w:rsidR="00624276">
              <w:rPr>
                <w:i/>
                <w:sz w:val="20"/>
              </w:rPr>
              <w:fldChar w:fldCharType="separate"/>
            </w:r>
            <w:r>
              <w:rPr>
                <w:i/>
                <w:sz w:val="20"/>
              </w:rPr>
              <w:fldChar w:fldCharType="end"/>
            </w:r>
            <w:r w:rsidR="00927440" w:rsidRPr="00CF087C">
              <w:rPr>
                <w:i/>
                <w:sz w:val="20"/>
              </w:rPr>
              <w:t xml:space="preserve">Passed </w:t>
            </w:r>
            <w:r w:rsidRPr="00CF087C">
              <w:rPr>
                <w:i/>
                <w:sz w:val="20"/>
              </w:rPr>
              <w:fldChar w:fldCharType="begin">
                <w:ffData>
                  <w:name w:val="Failed"/>
                  <w:enabled/>
                  <w:calcOnExit w:val="0"/>
                  <w:statusText w:type="text" w:val="Check this button if the Test Case Failed."/>
                  <w:checkBox>
                    <w:size w:val="24"/>
                    <w:default w:val="0"/>
                    <w:checked w:val="0"/>
                  </w:checkBox>
                </w:ffData>
              </w:fldChar>
            </w:r>
            <w:r w:rsidR="00927440" w:rsidRPr="00CF087C">
              <w:rPr>
                <w:i/>
                <w:sz w:val="20"/>
              </w:rPr>
              <w:instrText xml:space="preserve"> FORMCHECKBOX </w:instrText>
            </w:r>
            <w:r w:rsidR="00624276">
              <w:rPr>
                <w:i/>
                <w:sz w:val="20"/>
              </w:rPr>
            </w:r>
            <w:r w:rsidR="00624276">
              <w:rPr>
                <w:i/>
                <w:sz w:val="20"/>
              </w:rPr>
              <w:fldChar w:fldCharType="separate"/>
            </w:r>
            <w:r w:rsidRPr="00CF087C">
              <w:rPr>
                <w:i/>
                <w:sz w:val="20"/>
              </w:rPr>
              <w:fldChar w:fldCharType="end"/>
            </w:r>
            <w:r w:rsidR="00927440" w:rsidRPr="00CF087C">
              <w:rPr>
                <w:i/>
                <w:sz w:val="20"/>
              </w:rPr>
              <w:t xml:space="preserve">Failed </w:t>
            </w:r>
            <w:r>
              <w:rPr>
                <w:i/>
                <w:sz w:val="20"/>
              </w:rPr>
              <w:fldChar w:fldCharType="begin">
                <w:ffData>
                  <w:name w:val=""/>
                  <w:enabled/>
                  <w:calcOnExit w:val="0"/>
                  <w:statusText w:type="text" w:val="Check this button if the Test Case could not be executed, Specify the reason too."/>
                  <w:checkBox>
                    <w:size w:val="24"/>
                    <w:default w:val="0"/>
                  </w:checkBox>
                </w:ffData>
              </w:fldChar>
            </w:r>
            <w:r w:rsidR="00374B7D">
              <w:rPr>
                <w:i/>
                <w:sz w:val="20"/>
              </w:rPr>
              <w:instrText xml:space="preserve"> FORMCHECKBOX </w:instrText>
            </w:r>
            <w:r w:rsidR="00624276">
              <w:rPr>
                <w:i/>
                <w:sz w:val="20"/>
              </w:rPr>
            </w:r>
            <w:r w:rsidR="00624276">
              <w:rPr>
                <w:i/>
                <w:sz w:val="20"/>
              </w:rPr>
              <w:fldChar w:fldCharType="separate"/>
            </w:r>
            <w:r>
              <w:rPr>
                <w:i/>
                <w:sz w:val="20"/>
              </w:rPr>
              <w:fldChar w:fldCharType="end"/>
            </w:r>
            <w:r w:rsidR="00927440" w:rsidRPr="00CF087C">
              <w:rPr>
                <w:i/>
                <w:sz w:val="20"/>
              </w:rPr>
              <w:t>Not Executed</w:t>
            </w:r>
          </w:p>
        </w:tc>
      </w:tr>
    </w:tbl>
    <w:p w:rsidR="00927440" w:rsidRPr="00CF087C" w:rsidRDefault="00927440" w:rsidP="00927440">
      <w:pPr>
        <w:spacing w:line="239" w:lineRule="auto"/>
        <w:rPr>
          <w:b/>
          <w:sz w:val="28"/>
        </w:rPr>
      </w:pPr>
    </w:p>
    <w:p w:rsidR="00FC5356" w:rsidRDefault="00FC5356" w:rsidP="00927440">
      <w:pPr>
        <w:pStyle w:val="Subtitle"/>
        <w:jc w:val="left"/>
        <w:rPr>
          <w:rFonts w:ascii="Times New Roman" w:hAnsi="Times New Roman" w:cs="Times New Roman"/>
        </w:rPr>
      </w:pPr>
    </w:p>
    <w:p w:rsidR="00FC5356" w:rsidRPr="006C3462" w:rsidRDefault="00B42D48" w:rsidP="00927440">
      <w:pPr>
        <w:pStyle w:val="Subtitle"/>
        <w:jc w:val="left"/>
        <w:rPr>
          <w:rFonts w:ascii="Times New Roman" w:hAnsi="Times New Roman" w:cs="Times New Roman"/>
          <w:b w:val="0"/>
          <w:sz w:val="24"/>
        </w:rPr>
      </w:pPr>
      <w:r w:rsidRPr="006C3462">
        <w:rPr>
          <w:rFonts w:ascii="Times New Roman" w:hAnsi="Times New Roman" w:cs="Times New Roman"/>
          <w:b w:val="0"/>
          <w:sz w:val="24"/>
        </w:rPr>
        <w:t xml:space="preserve">Conclusively, </w:t>
      </w:r>
      <w:r w:rsidR="00AD24B0" w:rsidRPr="006C3462">
        <w:rPr>
          <w:rFonts w:ascii="Times New Roman" w:hAnsi="Times New Roman" w:cs="Times New Roman"/>
          <w:b w:val="0"/>
          <w:sz w:val="24"/>
        </w:rPr>
        <w:t>w</w:t>
      </w:r>
      <w:r w:rsidR="001A55F3" w:rsidRPr="006C3462">
        <w:rPr>
          <w:rFonts w:ascii="Times New Roman" w:hAnsi="Times New Roman" w:cs="Times New Roman"/>
          <w:b w:val="0"/>
          <w:sz w:val="24"/>
        </w:rPr>
        <w:t>hile the above test-cases may not provide full coverage testing, they do assure the smooth working of the important functionalities. And while other cases</w:t>
      </w:r>
      <w:r w:rsidR="00374B7D" w:rsidRPr="006C3462">
        <w:rPr>
          <w:rFonts w:ascii="Times New Roman" w:hAnsi="Times New Roman" w:cs="Times New Roman"/>
          <w:b w:val="0"/>
          <w:sz w:val="24"/>
        </w:rPr>
        <w:t>, for instance</w:t>
      </w:r>
      <w:r w:rsidR="006C11F8" w:rsidRPr="006C3462">
        <w:rPr>
          <w:rFonts w:ascii="Times New Roman" w:hAnsi="Times New Roman" w:cs="Times New Roman"/>
          <w:b w:val="0"/>
          <w:sz w:val="24"/>
        </w:rPr>
        <w:t>, boundary</w:t>
      </w:r>
      <w:r w:rsidR="00374B7D" w:rsidRPr="006C3462">
        <w:rPr>
          <w:rFonts w:ascii="Times New Roman" w:hAnsi="Times New Roman" w:cs="Times New Roman"/>
          <w:b w:val="0"/>
          <w:sz w:val="24"/>
        </w:rPr>
        <w:t xml:space="preserve"> conditions and exceptions</w:t>
      </w:r>
      <w:r w:rsidR="001A55F3" w:rsidRPr="006C3462">
        <w:rPr>
          <w:rFonts w:ascii="Times New Roman" w:hAnsi="Times New Roman" w:cs="Times New Roman"/>
          <w:b w:val="0"/>
          <w:sz w:val="24"/>
        </w:rPr>
        <w:t xml:space="preserve"> have been tested too, they have not been documented for the sake of brevity.</w:t>
      </w:r>
    </w:p>
    <w:p w:rsidR="00FC5356" w:rsidRDefault="00FC5356" w:rsidP="00927440">
      <w:pPr>
        <w:pStyle w:val="Subtitle"/>
        <w:jc w:val="left"/>
        <w:rPr>
          <w:rFonts w:ascii="Times New Roman" w:hAnsi="Times New Roman" w:cs="Times New Roman"/>
        </w:rPr>
      </w:pPr>
    </w:p>
    <w:p w:rsidR="00FC5356" w:rsidRDefault="00FC5356" w:rsidP="00927440">
      <w:pPr>
        <w:pStyle w:val="Subtitle"/>
        <w:jc w:val="left"/>
        <w:rPr>
          <w:rFonts w:ascii="Times New Roman" w:hAnsi="Times New Roman" w:cs="Times New Roman"/>
        </w:rPr>
      </w:pPr>
    </w:p>
    <w:p w:rsidR="00FC5356" w:rsidRDefault="00FC5356" w:rsidP="00927440">
      <w:pPr>
        <w:pStyle w:val="Subtitle"/>
        <w:jc w:val="left"/>
        <w:rPr>
          <w:rFonts w:ascii="Times New Roman" w:hAnsi="Times New Roman" w:cs="Times New Roman"/>
        </w:rPr>
      </w:pPr>
    </w:p>
    <w:p w:rsidR="00FC5356" w:rsidRDefault="00FC5356" w:rsidP="00927440">
      <w:pPr>
        <w:pStyle w:val="Subtitle"/>
        <w:jc w:val="left"/>
        <w:rPr>
          <w:rFonts w:ascii="Times New Roman" w:hAnsi="Times New Roman" w:cs="Times New Roman"/>
        </w:rPr>
      </w:pPr>
    </w:p>
    <w:p w:rsidR="00FC5356" w:rsidRDefault="00FC5356" w:rsidP="00927440">
      <w:pPr>
        <w:pStyle w:val="Subtitle"/>
        <w:jc w:val="left"/>
        <w:rPr>
          <w:rFonts w:ascii="Times New Roman" w:hAnsi="Times New Roman" w:cs="Times New Roman"/>
        </w:rPr>
      </w:pPr>
    </w:p>
    <w:p w:rsidR="009E4831" w:rsidRDefault="009E4831" w:rsidP="007A29E0">
      <w:pPr>
        <w:pStyle w:val="Heading1"/>
        <w:numPr>
          <w:ilvl w:val="0"/>
          <w:numId w:val="0"/>
        </w:numPr>
      </w:pPr>
    </w:p>
    <w:p w:rsidR="007A29E0" w:rsidRDefault="007A29E0">
      <w:pPr>
        <w:rPr>
          <w:rFonts w:ascii="Arial" w:hAnsi="Arial" w:cs="Arial"/>
          <w:b/>
          <w:bCs/>
          <w:kern w:val="32"/>
          <w:sz w:val="32"/>
          <w:szCs w:val="32"/>
        </w:rPr>
      </w:pPr>
      <w:r>
        <w:br w:type="page"/>
      </w:r>
    </w:p>
    <w:p w:rsidR="00C10BE4" w:rsidRPr="00C10BE4" w:rsidRDefault="00BF77F8" w:rsidP="00F10177">
      <w:pPr>
        <w:pStyle w:val="Heading1"/>
      </w:pPr>
      <w:bookmarkStart w:id="61" w:name="_Toc489141620"/>
      <w:r w:rsidRPr="00A31D8A">
        <w:lastRenderedPageBreak/>
        <w:t>Experimental R</w:t>
      </w:r>
      <w:r w:rsidR="00D30D78" w:rsidRPr="00A31D8A">
        <w:t xml:space="preserve">esults and </w:t>
      </w:r>
      <w:r w:rsidRPr="00A31D8A">
        <w:t>A</w:t>
      </w:r>
      <w:r w:rsidR="007C730C" w:rsidRPr="00A31D8A">
        <w:t>nalysis</w:t>
      </w:r>
      <w:bookmarkEnd w:id="61"/>
    </w:p>
    <w:p w:rsidR="00124951" w:rsidRPr="003821F6" w:rsidRDefault="00124951" w:rsidP="00D82D14">
      <w:pPr>
        <w:rPr>
          <w:b/>
        </w:rPr>
      </w:pPr>
    </w:p>
    <w:p w:rsidR="00D82D14" w:rsidRPr="006C3462" w:rsidRDefault="00124951" w:rsidP="00D82D14">
      <w:r w:rsidRPr="006C3462">
        <w:t>This chapter deals with algorithmic as well as hardware level experime</w:t>
      </w:r>
      <w:r w:rsidR="00C10BE4" w:rsidRPr="006C3462">
        <w:t xml:space="preserve">ntation that we have engaged in, </w:t>
      </w:r>
      <w:r w:rsidR="00F84D68" w:rsidRPr="006C3462">
        <w:t>during the duration of both FYP-I and FYP-II.</w:t>
      </w:r>
    </w:p>
    <w:p w:rsidR="00124951" w:rsidRDefault="00124951" w:rsidP="00D82D14"/>
    <w:p w:rsidR="00124951" w:rsidRPr="00F10177" w:rsidRDefault="00124951" w:rsidP="00F10177">
      <w:pPr>
        <w:pStyle w:val="Heading2"/>
        <w:ind w:left="450"/>
      </w:pPr>
      <w:bookmarkStart w:id="62" w:name="_Toc489141621"/>
      <w:r w:rsidRPr="00F10177">
        <w:t>Algorithmic Experimentation:</w:t>
      </w:r>
      <w:bookmarkEnd w:id="62"/>
    </w:p>
    <w:p w:rsidR="00EF6536" w:rsidRPr="00577682" w:rsidRDefault="00EF6536" w:rsidP="00D82D14">
      <w:pPr>
        <w:rPr>
          <w:rFonts w:ascii="Arial" w:hAnsi="Arial" w:cs="Arial"/>
          <w:b/>
          <w:sz w:val="28"/>
        </w:rPr>
      </w:pPr>
    </w:p>
    <w:p w:rsidR="00EF6536" w:rsidRDefault="00337A6C" w:rsidP="00D82D14">
      <w:r>
        <w:t>Information R</w:t>
      </w:r>
      <w:r w:rsidR="00577682">
        <w:t>etrieval</w:t>
      </w:r>
      <w:r>
        <w:t xml:space="preserve"> techniques including</w:t>
      </w:r>
      <w:r w:rsidR="00577682">
        <w:t xml:space="preserve"> parsing, tokenization, stop-wording, stemming and dictionary maintenance are being used along with the implementation of Minimum Edit</w:t>
      </w:r>
      <w:r w:rsidR="00C10BE4">
        <w:t xml:space="preserve"> Distance</w:t>
      </w:r>
      <w:r w:rsidR="00577682">
        <w:t xml:space="preserve"> Algorithm to process input commands retrieved from the speech recognition </w:t>
      </w:r>
      <w:r>
        <w:t xml:space="preserve">module. </w:t>
      </w:r>
      <w:r w:rsidR="00A31D8A">
        <w:t>While previously our work led</w:t>
      </w:r>
      <w:r w:rsidR="00EF6536">
        <w:t xml:space="preserve"> to the conclusion that other algorithms for auto-correction will need to be e</w:t>
      </w:r>
      <w:r w:rsidR="00A31D8A">
        <w:t xml:space="preserve">xperimented, we did reach a consensus that the best choice would be Minimum Edit Distance since it did suit our requirements as opposed to other options available. </w:t>
      </w:r>
    </w:p>
    <w:p w:rsidR="00124951" w:rsidRDefault="00124951" w:rsidP="00D82D14"/>
    <w:p w:rsidR="00124951" w:rsidRPr="00F10177" w:rsidRDefault="00124951" w:rsidP="00F10177">
      <w:pPr>
        <w:pStyle w:val="Heading2"/>
        <w:ind w:left="450"/>
      </w:pPr>
      <w:bookmarkStart w:id="63" w:name="_Toc489141622"/>
      <w:r w:rsidRPr="00F10177">
        <w:t>Hardware</w:t>
      </w:r>
      <w:r w:rsidR="00CF3BB6" w:rsidRPr="00F10177">
        <w:t xml:space="preserve"> Level</w:t>
      </w:r>
      <w:r w:rsidRPr="00F10177">
        <w:t xml:space="preserve"> Experimentation:</w:t>
      </w:r>
      <w:bookmarkEnd w:id="63"/>
    </w:p>
    <w:p w:rsidR="00337A6C" w:rsidRPr="00577682" w:rsidRDefault="00337A6C" w:rsidP="00D82D14">
      <w:pPr>
        <w:rPr>
          <w:rFonts w:ascii="Arial" w:hAnsi="Arial" w:cs="Arial"/>
          <w:b/>
          <w:sz w:val="28"/>
        </w:rPr>
      </w:pPr>
    </w:p>
    <w:p w:rsidR="00BF77F8" w:rsidRDefault="007553C0" w:rsidP="00D82D14">
      <w:r>
        <w:t>T</w:t>
      </w:r>
      <w:r w:rsidR="00577682">
        <w:t>he</w:t>
      </w:r>
      <w:r w:rsidR="00C437FC" w:rsidRPr="00C437FC">
        <w:t xml:space="preserve"> initial part of our </w:t>
      </w:r>
      <w:r w:rsidR="00C437FC">
        <w:t xml:space="preserve">project was exploration </w:t>
      </w:r>
      <w:r>
        <w:t xml:space="preserve">of Arduino </w:t>
      </w:r>
      <w:r w:rsidRPr="006B7430">
        <w:rPr>
          <w:b/>
        </w:rPr>
        <w:t>IDE</w:t>
      </w:r>
      <w:r w:rsidR="004D303F">
        <w:rPr>
          <w:b/>
        </w:rPr>
        <w:t xml:space="preserve"> </w:t>
      </w:r>
      <w:r w:rsidR="00C437FC">
        <w:t xml:space="preserve">as well as configuration of </w:t>
      </w:r>
      <w:r>
        <w:t xml:space="preserve">the </w:t>
      </w:r>
      <w:r w:rsidRPr="006B7430">
        <w:rPr>
          <w:b/>
        </w:rPr>
        <w:t>Bluetooth</w:t>
      </w:r>
      <w:r w:rsidR="004D303F">
        <w:rPr>
          <w:b/>
        </w:rPr>
        <w:t xml:space="preserve"> </w:t>
      </w:r>
      <w:r w:rsidR="006B7430" w:rsidRPr="006B7430">
        <w:rPr>
          <w:b/>
        </w:rPr>
        <w:t>module</w:t>
      </w:r>
      <w:r w:rsidR="002B4871">
        <w:rPr>
          <w:b/>
        </w:rPr>
        <w:t xml:space="preserve"> </w:t>
      </w:r>
      <w:r w:rsidR="006B7430">
        <w:t xml:space="preserve">and </w:t>
      </w:r>
      <w:r w:rsidR="00C437FC" w:rsidRPr="006B7430">
        <w:rPr>
          <w:b/>
        </w:rPr>
        <w:t>Arduino</w:t>
      </w:r>
      <w:r w:rsidR="004D303F">
        <w:rPr>
          <w:b/>
        </w:rPr>
        <w:t xml:space="preserve"> </w:t>
      </w:r>
      <w:r w:rsidR="00C437FC" w:rsidRPr="006B7430">
        <w:rPr>
          <w:b/>
        </w:rPr>
        <w:t>Development</w:t>
      </w:r>
      <w:r w:rsidR="004D303F">
        <w:rPr>
          <w:b/>
        </w:rPr>
        <w:t xml:space="preserve"> </w:t>
      </w:r>
      <w:r w:rsidR="00C437FC" w:rsidRPr="006B7430">
        <w:rPr>
          <w:b/>
        </w:rPr>
        <w:t>Bo</w:t>
      </w:r>
      <w:r w:rsidR="006B7430" w:rsidRPr="006B7430">
        <w:rPr>
          <w:b/>
        </w:rPr>
        <w:t>ard</w:t>
      </w:r>
      <w:r w:rsidR="004D303F">
        <w:rPr>
          <w:b/>
        </w:rPr>
        <w:t xml:space="preserve"> </w:t>
      </w:r>
      <w:r w:rsidR="00EF6536">
        <w:t xml:space="preserve">with our </w:t>
      </w:r>
      <w:r w:rsidR="008D3FD6">
        <w:t>Android</w:t>
      </w:r>
      <w:r w:rsidR="00EF6536">
        <w:t xml:space="preserve"> applica</w:t>
      </w:r>
      <w:r w:rsidR="006B7430">
        <w:t xml:space="preserve">tion. </w:t>
      </w:r>
      <w:r w:rsidR="00DA0419">
        <w:t>Our analysis of the work done for now</w:t>
      </w:r>
      <w:r w:rsidR="00C10BE4">
        <w:t>,</w:t>
      </w:r>
      <w:r w:rsidR="00DA0419">
        <w:t xml:space="preserve"> highlights</w:t>
      </w:r>
      <w:r w:rsidR="006B7430">
        <w:t xml:space="preserve"> the need for improved robustness which seems to be deficient when working wit</w:t>
      </w:r>
      <w:r w:rsidR="00AB1118">
        <w:t xml:space="preserve">h the current Bluetooth module, which is why we are now working on the use of WIFI module as an extra support for increased range communication. Our work with current sensors and relays, however, was as expected, and we were able to use them effectively. </w:t>
      </w:r>
    </w:p>
    <w:p w:rsidR="00AA1590" w:rsidRDefault="00AA1590" w:rsidP="00D82D14">
      <w:pPr>
        <w:rPr>
          <w:color w:val="000000" w:themeColor="text1"/>
        </w:rPr>
      </w:pPr>
    </w:p>
    <w:p w:rsidR="00AA1590" w:rsidRPr="00F10177" w:rsidRDefault="00AA1590" w:rsidP="00F10177">
      <w:pPr>
        <w:pStyle w:val="Heading2"/>
        <w:ind w:left="450"/>
      </w:pPr>
      <w:bookmarkStart w:id="64" w:name="_Toc489141623"/>
      <w:r w:rsidRPr="00F10177">
        <w:t>Experimentation Results:</w:t>
      </w:r>
      <w:bookmarkEnd w:id="64"/>
    </w:p>
    <w:p w:rsidR="00AA1590" w:rsidRDefault="00AA1590" w:rsidP="00D82D14">
      <w:pPr>
        <w:rPr>
          <w:rFonts w:ascii="Arial" w:hAnsi="Arial" w:cs="Arial"/>
          <w:b/>
          <w:color w:val="000000" w:themeColor="text1"/>
          <w:sz w:val="28"/>
        </w:rPr>
      </w:pPr>
    </w:p>
    <w:p w:rsidR="00576701" w:rsidRDefault="00EE173A" w:rsidP="00D82D14">
      <w:pPr>
        <w:rPr>
          <w:color w:val="000000" w:themeColor="text1"/>
        </w:rPr>
      </w:pPr>
      <w:r>
        <w:rPr>
          <w:color w:val="000000" w:themeColor="text1"/>
        </w:rPr>
        <w:t>R</w:t>
      </w:r>
      <w:r w:rsidR="00AA1590">
        <w:rPr>
          <w:color w:val="000000" w:themeColor="text1"/>
        </w:rPr>
        <w:t xml:space="preserve">esults for both hardware and algorithmic experimentation </w:t>
      </w:r>
      <w:r w:rsidR="00576701">
        <w:rPr>
          <w:color w:val="000000" w:themeColor="text1"/>
        </w:rPr>
        <w:t>can only be reported throug</w:t>
      </w:r>
      <w:r w:rsidR="00F36145">
        <w:rPr>
          <w:color w:val="000000" w:themeColor="text1"/>
        </w:rPr>
        <w:t>h pictorial representation of an</w:t>
      </w:r>
      <w:r w:rsidR="002B4871">
        <w:rPr>
          <w:color w:val="000000" w:themeColor="text1"/>
        </w:rPr>
        <w:t xml:space="preserve"> </w:t>
      </w:r>
      <w:r w:rsidR="00AA1590">
        <w:rPr>
          <w:color w:val="000000" w:themeColor="text1"/>
        </w:rPr>
        <w:t xml:space="preserve">actual voice </w:t>
      </w:r>
      <w:r w:rsidR="00576701">
        <w:rPr>
          <w:color w:val="000000" w:themeColor="text1"/>
        </w:rPr>
        <w:t>command mapping. T</w:t>
      </w:r>
      <w:r w:rsidR="00F36145">
        <w:rPr>
          <w:color w:val="000000" w:themeColor="text1"/>
        </w:rPr>
        <w:t>he figures ahead</w:t>
      </w:r>
      <w:r w:rsidR="00576701">
        <w:rPr>
          <w:color w:val="000000" w:themeColor="text1"/>
        </w:rPr>
        <w:t xml:space="preserve"> attempt to depict the voice command mapping for switching on an LED.</w:t>
      </w:r>
    </w:p>
    <w:p w:rsidR="009A055F" w:rsidRDefault="009A055F" w:rsidP="00D82D14">
      <w:pPr>
        <w:rPr>
          <w:color w:val="000000" w:themeColor="text1"/>
        </w:rPr>
      </w:pPr>
    </w:p>
    <w:p w:rsidR="009A055F" w:rsidRDefault="00C90F58" w:rsidP="00D82D14">
      <w:pPr>
        <w:rPr>
          <w:color w:val="000000" w:themeColor="text1"/>
        </w:rPr>
      </w:pPr>
      <w:r>
        <w:rPr>
          <w:color w:val="000000" w:themeColor="text1"/>
        </w:rPr>
        <w:t>For the current developed software and hardware model, the f</w:t>
      </w:r>
      <w:r w:rsidR="009A055F">
        <w:rPr>
          <w:color w:val="000000" w:themeColor="text1"/>
        </w:rPr>
        <w:t>ollowing steps portray the input an</w:t>
      </w:r>
      <w:r>
        <w:rPr>
          <w:color w:val="000000" w:themeColor="text1"/>
        </w:rPr>
        <w:t xml:space="preserve">d output against </w:t>
      </w:r>
      <w:r w:rsidR="009A055F">
        <w:rPr>
          <w:color w:val="000000" w:themeColor="text1"/>
        </w:rPr>
        <w:t xml:space="preserve">a particular voice command. </w:t>
      </w:r>
    </w:p>
    <w:p w:rsidR="00F36145" w:rsidRDefault="00F36145" w:rsidP="00D82D14">
      <w:pPr>
        <w:rPr>
          <w:color w:val="000000" w:themeColor="text1"/>
        </w:rPr>
      </w:pPr>
    </w:p>
    <w:p w:rsidR="00F36145" w:rsidRDefault="00F36145" w:rsidP="00D82D14">
      <w:pPr>
        <w:rPr>
          <w:color w:val="000000" w:themeColor="text1"/>
        </w:rPr>
      </w:pPr>
      <w:r w:rsidRPr="00F36145">
        <w:rPr>
          <w:b/>
          <w:color w:val="000000" w:themeColor="text1"/>
        </w:rPr>
        <w:t>Step 1</w:t>
      </w:r>
      <w:r>
        <w:rPr>
          <w:color w:val="000000" w:themeColor="text1"/>
        </w:rPr>
        <w:t xml:space="preserve">: Pairing of Bluetooth Module with Smartphone Application. </w:t>
      </w:r>
    </w:p>
    <w:p w:rsidR="00F36145" w:rsidRDefault="00F36145" w:rsidP="00D82D14">
      <w:pPr>
        <w:rPr>
          <w:color w:val="000000" w:themeColor="text1"/>
        </w:rPr>
      </w:pPr>
      <w:r w:rsidRPr="00F36145">
        <w:rPr>
          <w:b/>
          <w:color w:val="000000" w:themeColor="text1"/>
        </w:rPr>
        <w:t>Step 2</w:t>
      </w:r>
      <w:r>
        <w:rPr>
          <w:color w:val="000000" w:themeColor="text1"/>
        </w:rPr>
        <w:t xml:space="preserve">: Inclusion of all port numbers for LED’s to be automated. </w:t>
      </w:r>
    </w:p>
    <w:p w:rsidR="00F36145" w:rsidRDefault="00F36145" w:rsidP="00D82D14">
      <w:pPr>
        <w:rPr>
          <w:color w:val="000000" w:themeColor="text1"/>
        </w:rPr>
      </w:pPr>
      <w:r w:rsidRPr="00F36145">
        <w:rPr>
          <w:b/>
          <w:color w:val="000000" w:themeColor="text1"/>
        </w:rPr>
        <w:t>Step 3</w:t>
      </w:r>
      <w:r w:rsidR="00224E92">
        <w:rPr>
          <w:color w:val="000000" w:themeColor="text1"/>
        </w:rPr>
        <w:t>: I</w:t>
      </w:r>
      <w:r>
        <w:rPr>
          <w:color w:val="000000" w:themeColor="text1"/>
        </w:rPr>
        <w:t xml:space="preserve">nput voice command: “LED One On”. </w:t>
      </w:r>
    </w:p>
    <w:p w:rsidR="00F36145" w:rsidRDefault="00F36145" w:rsidP="00D82D14">
      <w:pPr>
        <w:rPr>
          <w:color w:val="000000" w:themeColor="text1"/>
        </w:rPr>
      </w:pPr>
      <w:r w:rsidRPr="00F36145">
        <w:rPr>
          <w:b/>
          <w:color w:val="000000" w:themeColor="text1"/>
        </w:rPr>
        <w:t>Step 4</w:t>
      </w:r>
      <w:r>
        <w:rPr>
          <w:color w:val="000000" w:themeColor="text1"/>
        </w:rPr>
        <w:t xml:space="preserve">: This command results in LED </w:t>
      </w:r>
      <w:r w:rsidR="009A055F">
        <w:rPr>
          <w:color w:val="000000" w:themeColor="text1"/>
        </w:rPr>
        <w:t xml:space="preserve">One switching on. </w:t>
      </w:r>
    </w:p>
    <w:p w:rsidR="009A055F" w:rsidRDefault="009A055F" w:rsidP="00D82D14">
      <w:pPr>
        <w:rPr>
          <w:color w:val="000000" w:themeColor="text1"/>
        </w:rPr>
      </w:pPr>
    </w:p>
    <w:p w:rsidR="00224E92" w:rsidRDefault="00224E92" w:rsidP="00D82D14">
      <w:pPr>
        <w:rPr>
          <w:color w:val="000000" w:themeColor="text1"/>
        </w:rPr>
      </w:pPr>
      <w:r>
        <w:rPr>
          <w:color w:val="000000" w:themeColor="text1"/>
        </w:rPr>
        <w:t>Hardware</w:t>
      </w:r>
      <w:r w:rsidR="00986E10">
        <w:rPr>
          <w:color w:val="000000" w:themeColor="text1"/>
        </w:rPr>
        <w:t xml:space="preserve"> Shown in the Figures includes:</w:t>
      </w:r>
    </w:p>
    <w:p w:rsidR="00224E92" w:rsidRDefault="00224E92" w:rsidP="000A7F51">
      <w:pPr>
        <w:pStyle w:val="ListParagraph"/>
        <w:numPr>
          <w:ilvl w:val="0"/>
          <w:numId w:val="9"/>
        </w:numPr>
        <w:rPr>
          <w:color w:val="000000" w:themeColor="text1"/>
        </w:rPr>
      </w:pPr>
      <w:r>
        <w:rPr>
          <w:color w:val="000000" w:themeColor="text1"/>
        </w:rPr>
        <w:t>Arduino Development Board</w:t>
      </w:r>
      <w:r w:rsidR="006471B8">
        <w:rPr>
          <w:color w:val="000000" w:themeColor="text1"/>
        </w:rPr>
        <w:t xml:space="preserve">. </w:t>
      </w:r>
    </w:p>
    <w:p w:rsidR="00224E92" w:rsidRPr="00224E92" w:rsidRDefault="00224E92" w:rsidP="000A7F51">
      <w:pPr>
        <w:pStyle w:val="ListParagraph"/>
        <w:numPr>
          <w:ilvl w:val="0"/>
          <w:numId w:val="9"/>
        </w:numPr>
        <w:rPr>
          <w:color w:val="000000" w:themeColor="text1"/>
        </w:rPr>
      </w:pPr>
      <w:r>
        <w:rPr>
          <w:color w:val="000000" w:themeColor="text1"/>
        </w:rPr>
        <w:t>Bluetooth Module</w:t>
      </w:r>
      <w:r w:rsidR="006471B8">
        <w:rPr>
          <w:color w:val="000000" w:themeColor="text1"/>
        </w:rPr>
        <w:t xml:space="preserve">. </w:t>
      </w:r>
    </w:p>
    <w:p w:rsidR="00224E92" w:rsidRDefault="00224E92" w:rsidP="000A7F51">
      <w:pPr>
        <w:pStyle w:val="ListParagraph"/>
        <w:numPr>
          <w:ilvl w:val="0"/>
          <w:numId w:val="9"/>
        </w:numPr>
        <w:rPr>
          <w:color w:val="000000" w:themeColor="text1"/>
        </w:rPr>
      </w:pPr>
      <w:r>
        <w:rPr>
          <w:color w:val="000000" w:themeColor="text1"/>
        </w:rPr>
        <w:t>LED’s.</w:t>
      </w:r>
    </w:p>
    <w:p w:rsidR="00224E92" w:rsidRDefault="00224E92" w:rsidP="000A7F51">
      <w:pPr>
        <w:pStyle w:val="ListParagraph"/>
        <w:numPr>
          <w:ilvl w:val="0"/>
          <w:numId w:val="9"/>
        </w:numPr>
        <w:rPr>
          <w:color w:val="000000" w:themeColor="text1"/>
        </w:rPr>
      </w:pPr>
      <w:r>
        <w:rPr>
          <w:color w:val="000000" w:themeColor="text1"/>
        </w:rPr>
        <w:t>Jumper Wires</w:t>
      </w:r>
      <w:r w:rsidR="00357D42">
        <w:rPr>
          <w:color w:val="000000" w:themeColor="text1"/>
        </w:rPr>
        <w:t>.</w:t>
      </w:r>
    </w:p>
    <w:p w:rsidR="00C46E85" w:rsidRDefault="00C46E85" w:rsidP="000A7F51">
      <w:pPr>
        <w:pStyle w:val="ListParagraph"/>
        <w:numPr>
          <w:ilvl w:val="0"/>
          <w:numId w:val="9"/>
        </w:numPr>
        <w:rPr>
          <w:color w:val="000000" w:themeColor="text1"/>
        </w:rPr>
      </w:pPr>
      <w:r>
        <w:rPr>
          <w:color w:val="000000" w:themeColor="text1"/>
        </w:rPr>
        <w:t>Breadboard.</w:t>
      </w:r>
    </w:p>
    <w:p w:rsidR="00576701" w:rsidRDefault="007D2299" w:rsidP="007D2299">
      <w:pPr>
        <w:jc w:val="center"/>
        <w:rPr>
          <w:color w:val="000000" w:themeColor="text1"/>
        </w:rPr>
      </w:pPr>
      <w:r w:rsidRPr="00576701">
        <w:rPr>
          <w:noProof/>
          <w:color w:val="000000" w:themeColor="text1"/>
          <w:lang w:val="en-GB" w:eastAsia="en-GB"/>
        </w:rPr>
        <w:lastRenderedPageBreak/>
        <w:drawing>
          <wp:inline distT="0" distB="0" distL="0" distR="0">
            <wp:extent cx="4219200" cy="3164400"/>
            <wp:effectExtent l="0" t="0" r="0" b="0"/>
            <wp:docPr id="7" name="Picture 7" descr="C:\Users\manal\Desktop\IMG_0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l\Desktop\IMG_049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9200" cy="3164400"/>
                    </a:xfrm>
                    <a:prstGeom prst="rect">
                      <a:avLst/>
                    </a:prstGeom>
                    <a:noFill/>
                    <a:ln>
                      <a:noFill/>
                    </a:ln>
                  </pic:spPr>
                </pic:pic>
              </a:graphicData>
            </a:graphic>
          </wp:inline>
        </w:drawing>
      </w:r>
    </w:p>
    <w:p w:rsidR="007D2299" w:rsidRDefault="007D2299" w:rsidP="00D82D14">
      <w:pPr>
        <w:rPr>
          <w:noProof/>
          <w:color w:val="000000" w:themeColor="text1"/>
          <w:lang w:val="en-GB" w:eastAsia="en-GB"/>
        </w:rPr>
      </w:pPr>
    </w:p>
    <w:p w:rsidR="007D2299" w:rsidRPr="003669C4" w:rsidRDefault="007D2299" w:rsidP="007D2299">
      <w:pPr>
        <w:pStyle w:val="NormalWeb"/>
        <w:tabs>
          <w:tab w:val="left" w:pos="1675"/>
          <w:tab w:val="center" w:pos="4514"/>
        </w:tabs>
        <w:spacing w:before="0" w:beforeAutospacing="0" w:after="0" w:afterAutospacing="0"/>
        <w:rPr>
          <w:b/>
        </w:rPr>
      </w:pPr>
      <w:r w:rsidRPr="003669C4">
        <w:rPr>
          <w:b/>
        </w:rPr>
        <w:tab/>
      </w:r>
      <w:r w:rsidRPr="003669C4">
        <w:rPr>
          <w:b/>
        </w:rPr>
        <w:tab/>
      </w:r>
      <w:r>
        <w:rPr>
          <w:b/>
        </w:rPr>
        <w:t>Fig 5</w:t>
      </w:r>
      <w:r w:rsidRPr="003669C4">
        <w:rPr>
          <w:b/>
        </w:rPr>
        <w:t>.1</w:t>
      </w:r>
      <w:r>
        <w:rPr>
          <w:b/>
        </w:rPr>
        <w:t>: Before Input Voice Command</w:t>
      </w:r>
    </w:p>
    <w:p w:rsidR="007D2299" w:rsidRDefault="007D2299" w:rsidP="00D82D14">
      <w:pPr>
        <w:rPr>
          <w:noProof/>
          <w:color w:val="000000" w:themeColor="text1"/>
          <w:lang w:val="en-GB" w:eastAsia="en-GB"/>
        </w:rPr>
      </w:pPr>
    </w:p>
    <w:p w:rsidR="00AA1590" w:rsidRDefault="007D2299" w:rsidP="007D2299">
      <w:pPr>
        <w:jc w:val="center"/>
        <w:rPr>
          <w:color w:val="000000" w:themeColor="text1"/>
        </w:rPr>
      </w:pPr>
      <w:r w:rsidRPr="00576701">
        <w:rPr>
          <w:noProof/>
          <w:color w:val="000000" w:themeColor="text1"/>
          <w:lang w:val="en-GB" w:eastAsia="en-GB"/>
        </w:rPr>
        <w:drawing>
          <wp:inline distT="0" distB="0" distL="0" distR="0">
            <wp:extent cx="4218940" cy="3164205"/>
            <wp:effectExtent l="0" t="0" r="0" b="0"/>
            <wp:docPr id="2" name="Picture 2" descr="C:\Users\manal\Desktop\IMG_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al\Desktop\IMG_049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8940" cy="3164205"/>
                    </a:xfrm>
                    <a:prstGeom prst="rect">
                      <a:avLst/>
                    </a:prstGeom>
                    <a:noFill/>
                    <a:ln>
                      <a:noFill/>
                    </a:ln>
                  </pic:spPr>
                </pic:pic>
              </a:graphicData>
            </a:graphic>
          </wp:inline>
        </w:drawing>
      </w:r>
    </w:p>
    <w:p w:rsidR="00576701" w:rsidRDefault="00576701" w:rsidP="00D82D14">
      <w:pPr>
        <w:rPr>
          <w:color w:val="000000" w:themeColor="text1"/>
        </w:rPr>
      </w:pPr>
    </w:p>
    <w:p w:rsidR="007D2299" w:rsidRPr="003669C4" w:rsidRDefault="007D2299" w:rsidP="007D2299">
      <w:pPr>
        <w:pStyle w:val="NormalWeb"/>
        <w:tabs>
          <w:tab w:val="left" w:pos="1675"/>
          <w:tab w:val="center" w:pos="4514"/>
        </w:tabs>
        <w:spacing w:before="0" w:beforeAutospacing="0" w:after="0" w:afterAutospacing="0"/>
        <w:rPr>
          <w:b/>
        </w:rPr>
      </w:pPr>
      <w:r w:rsidRPr="003669C4">
        <w:rPr>
          <w:b/>
        </w:rPr>
        <w:tab/>
      </w:r>
      <w:r w:rsidRPr="003669C4">
        <w:rPr>
          <w:b/>
        </w:rPr>
        <w:tab/>
      </w:r>
      <w:r>
        <w:rPr>
          <w:b/>
        </w:rPr>
        <w:t>Fig 5.2: After Input Voice Command</w:t>
      </w:r>
    </w:p>
    <w:p w:rsidR="007D2299" w:rsidRPr="00AA1590" w:rsidRDefault="007D2299" w:rsidP="007D2299">
      <w:pPr>
        <w:jc w:val="center"/>
        <w:rPr>
          <w:color w:val="000000" w:themeColor="text1"/>
        </w:rPr>
      </w:pPr>
    </w:p>
    <w:p w:rsidR="00BF77F8" w:rsidRDefault="00BF77F8" w:rsidP="00AA532E"/>
    <w:p w:rsidR="00576701" w:rsidRDefault="00576701" w:rsidP="00576701"/>
    <w:p w:rsidR="00576701" w:rsidRPr="006C3462" w:rsidRDefault="00802383" w:rsidP="00576701">
      <w:pPr>
        <w:rPr>
          <w:color w:val="000000" w:themeColor="text1"/>
        </w:rPr>
      </w:pPr>
      <w:r w:rsidRPr="006C3462">
        <w:rPr>
          <w:color w:val="000000" w:themeColor="text1"/>
        </w:rPr>
        <w:t>C</w:t>
      </w:r>
      <w:r w:rsidR="00576701" w:rsidRPr="006C3462">
        <w:rPr>
          <w:color w:val="000000" w:themeColor="text1"/>
        </w:rPr>
        <w:t xml:space="preserve">ontinued experimentation and analysis has helped us improve our development with each iteration. And while new improvements bring about new issues, this cycle of experimentation is on-going and continues to play a key role in many of our decisions regarding new </w:t>
      </w:r>
      <w:r w:rsidR="008734B4" w:rsidRPr="006C3462">
        <w:rPr>
          <w:color w:val="000000" w:themeColor="text1"/>
        </w:rPr>
        <w:t xml:space="preserve">and better </w:t>
      </w:r>
      <w:r w:rsidR="00576701" w:rsidRPr="006C3462">
        <w:rPr>
          <w:color w:val="000000" w:themeColor="text1"/>
        </w:rPr>
        <w:t xml:space="preserve">algorithms or additional hardware components.  </w:t>
      </w:r>
    </w:p>
    <w:p w:rsidR="00BF77F8" w:rsidRDefault="00BF77F8" w:rsidP="00AA532E"/>
    <w:p w:rsidR="00AA532E" w:rsidRPr="00AA532E" w:rsidRDefault="00AA532E" w:rsidP="00AA532E"/>
    <w:p w:rsidR="00D30D78" w:rsidRDefault="00D30D78" w:rsidP="00D501C9">
      <w:pPr>
        <w:pStyle w:val="Heading1"/>
      </w:pPr>
      <w:bookmarkStart w:id="65" w:name="_Toc489141624"/>
      <w:r w:rsidRPr="001D0335">
        <w:lastRenderedPageBreak/>
        <w:t>Conclusion</w:t>
      </w:r>
      <w:r w:rsidR="008350BC" w:rsidRPr="001D0335">
        <w:t>s</w:t>
      </w:r>
      <w:bookmarkEnd w:id="65"/>
    </w:p>
    <w:p w:rsidR="00355868" w:rsidRDefault="00355868" w:rsidP="00355868"/>
    <w:p w:rsidR="00355868" w:rsidRPr="006C3462" w:rsidRDefault="00355868" w:rsidP="00355868">
      <w:r w:rsidRPr="006C3462">
        <w:t xml:space="preserve">This chapter </w:t>
      </w:r>
      <w:r w:rsidR="002D59F6" w:rsidRPr="006C3462">
        <w:t>revisits</w:t>
      </w:r>
      <w:r w:rsidRPr="006C3462">
        <w:t xml:space="preserve"> the work completed and gives the gist of the complete project. </w:t>
      </w:r>
    </w:p>
    <w:p w:rsidR="00826C3A" w:rsidRPr="009D2612" w:rsidRDefault="00826C3A" w:rsidP="00826C3A">
      <w:pPr>
        <w:jc w:val="both"/>
      </w:pPr>
    </w:p>
    <w:p w:rsidR="005276AC" w:rsidRPr="009D2612" w:rsidRDefault="005505E9" w:rsidP="00826C3A">
      <w:pPr>
        <w:pStyle w:val="NormalWeb"/>
        <w:spacing w:before="0" w:beforeAutospacing="0" w:after="120" w:afterAutospacing="0"/>
        <w:jc w:val="both"/>
        <w:rPr>
          <w:color w:val="000000"/>
        </w:rPr>
      </w:pPr>
      <w:r>
        <w:rPr>
          <w:color w:val="000000"/>
        </w:rPr>
        <w:t>To sum it all up, w</w:t>
      </w:r>
      <w:r w:rsidR="008911BF" w:rsidRPr="009D2612">
        <w:rPr>
          <w:color w:val="000000"/>
        </w:rPr>
        <w:t>ithin</w:t>
      </w:r>
      <w:r w:rsidR="00B465F8">
        <w:rPr>
          <w:color w:val="000000"/>
        </w:rPr>
        <w:t xml:space="preserve"> our project</w:t>
      </w:r>
      <w:r w:rsidR="00731BB1">
        <w:rPr>
          <w:color w:val="000000"/>
        </w:rPr>
        <w:t>, we worked on</w:t>
      </w:r>
      <w:r w:rsidR="008911BF" w:rsidRPr="009D2612">
        <w:rPr>
          <w:color w:val="000000"/>
        </w:rPr>
        <w:t xml:space="preserve"> the following</w:t>
      </w:r>
      <w:r w:rsidR="00731BB1">
        <w:rPr>
          <w:color w:val="000000"/>
        </w:rPr>
        <w:t xml:space="preserve"> core areas</w:t>
      </w:r>
      <w:r w:rsidR="008911BF" w:rsidRPr="009D2612">
        <w:rPr>
          <w:color w:val="000000"/>
        </w:rPr>
        <w:t>:</w:t>
      </w:r>
    </w:p>
    <w:p w:rsidR="005276AC" w:rsidRPr="009D2612" w:rsidRDefault="00B465F8" w:rsidP="000A7F51">
      <w:pPr>
        <w:pStyle w:val="NormalWeb"/>
        <w:numPr>
          <w:ilvl w:val="0"/>
          <w:numId w:val="15"/>
        </w:numPr>
        <w:spacing w:before="0" w:beforeAutospacing="0" w:after="0" w:afterAutospacing="0"/>
        <w:jc w:val="both"/>
        <w:textAlignment w:val="baseline"/>
        <w:rPr>
          <w:color w:val="000000"/>
        </w:rPr>
      </w:pPr>
      <w:r>
        <w:rPr>
          <w:color w:val="000000"/>
        </w:rPr>
        <w:t>Completion</w:t>
      </w:r>
      <w:r w:rsidR="005276AC" w:rsidRPr="009D2612">
        <w:rPr>
          <w:color w:val="000000"/>
        </w:rPr>
        <w:t xml:space="preserve"> of the Hub </w:t>
      </w:r>
      <w:r w:rsidR="008D3FD6">
        <w:rPr>
          <w:color w:val="000000"/>
        </w:rPr>
        <w:t>Android</w:t>
      </w:r>
      <w:r w:rsidR="002B4871">
        <w:rPr>
          <w:color w:val="000000"/>
        </w:rPr>
        <w:t xml:space="preserve"> </w:t>
      </w:r>
      <w:r w:rsidR="005276AC" w:rsidRPr="009D2612">
        <w:rPr>
          <w:color w:val="000000"/>
        </w:rPr>
        <w:t xml:space="preserve">Application. </w:t>
      </w:r>
    </w:p>
    <w:p w:rsidR="005276AC" w:rsidRPr="009D2612" w:rsidRDefault="005276AC" w:rsidP="000A7F51">
      <w:pPr>
        <w:pStyle w:val="NormalWeb"/>
        <w:numPr>
          <w:ilvl w:val="0"/>
          <w:numId w:val="15"/>
        </w:numPr>
        <w:spacing w:before="0" w:beforeAutospacing="0" w:after="0" w:afterAutospacing="0"/>
        <w:jc w:val="both"/>
        <w:textAlignment w:val="baseline"/>
        <w:rPr>
          <w:color w:val="000000"/>
        </w:rPr>
      </w:pPr>
      <w:r w:rsidRPr="009D2612">
        <w:rPr>
          <w:color w:val="000000"/>
        </w:rPr>
        <w:t xml:space="preserve">Development of Personal </w:t>
      </w:r>
      <w:r w:rsidR="008D3FD6">
        <w:rPr>
          <w:color w:val="000000"/>
        </w:rPr>
        <w:t>Android</w:t>
      </w:r>
      <w:r w:rsidRPr="009D2612">
        <w:rPr>
          <w:color w:val="000000"/>
        </w:rPr>
        <w:t xml:space="preserve"> Application</w:t>
      </w:r>
    </w:p>
    <w:p w:rsidR="00826C3A" w:rsidRPr="009D2612" w:rsidRDefault="00826C3A" w:rsidP="000A7F51">
      <w:pPr>
        <w:pStyle w:val="NormalWeb"/>
        <w:numPr>
          <w:ilvl w:val="0"/>
          <w:numId w:val="15"/>
        </w:numPr>
        <w:spacing w:before="0" w:beforeAutospacing="0" w:after="0" w:afterAutospacing="0"/>
        <w:jc w:val="both"/>
        <w:textAlignment w:val="baseline"/>
        <w:rPr>
          <w:color w:val="000000"/>
        </w:rPr>
      </w:pPr>
      <w:r w:rsidRPr="009D2612">
        <w:rPr>
          <w:color w:val="000000"/>
        </w:rPr>
        <w:t>Extension to high power electronic devices.</w:t>
      </w:r>
    </w:p>
    <w:p w:rsidR="00826C3A" w:rsidRPr="009D2612" w:rsidRDefault="00FB7CE6" w:rsidP="000A7F51">
      <w:pPr>
        <w:pStyle w:val="NormalWeb"/>
        <w:numPr>
          <w:ilvl w:val="0"/>
          <w:numId w:val="15"/>
        </w:numPr>
        <w:spacing w:before="0" w:beforeAutospacing="0" w:after="0" w:afterAutospacing="0"/>
        <w:jc w:val="both"/>
        <w:textAlignment w:val="baseline"/>
        <w:rPr>
          <w:color w:val="000000"/>
        </w:rPr>
      </w:pPr>
      <w:r w:rsidRPr="009D2612">
        <w:rPr>
          <w:color w:val="000000"/>
        </w:rPr>
        <w:t>Maintenance of a Cloud S</w:t>
      </w:r>
      <w:r w:rsidR="00826C3A" w:rsidRPr="009D2612">
        <w:rPr>
          <w:color w:val="000000"/>
        </w:rPr>
        <w:t>erver.</w:t>
      </w:r>
    </w:p>
    <w:p w:rsidR="006470EC" w:rsidRPr="009D2612" w:rsidRDefault="006470EC" w:rsidP="006470EC">
      <w:pPr>
        <w:pStyle w:val="NormalWeb"/>
        <w:spacing w:before="0" w:beforeAutospacing="0" w:after="0" w:afterAutospacing="0"/>
        <w:ind w:left="720"/>
        <w:jc w:val="both"/>
        <w:textAlignment w:val="baseline"/>
        <w:rPr>
          <w:color w:val="000000"/>
        </w:rPr>
      </w:pPr>
    </w:p>
    <w:p w:rsidR="00826C3A" w:rsidRPr="009D2612" w:rsidRDefault="00826C3A" w:rsidP="00826C3A">
      <w:pPr>
        <w:jc w:val="both"/>
      </w:pPr>
    </w:p>
    <w:p w:rsidR="006470EC" w:rsidRPr="009D2612" w:rsidRDefault="006470EC" w:rsidP="00826C3A">
      <w:pPr>
        <w:jc w:val="both"/>
        <w:rPr>
          <w:b/>
        </w:rPr>
      </w:pPr>
      <w:r w:rsidRPr="009D2612">
        <w:rPr>
          <w:b/>
        </w:rPr>
        <w:t>Completion of Hub and Personal Application Development:</w:t>
      </w:r>
    </w:p>
    <w:p w:rsidR="006470EC" w:rsidRPr="009D2612" w:rsidRDefault="006470EC" w:rsidP="00826C3A">
      <w:pPr>
        <w:jc w:val="both"/>
      </w:pPr>
    </w:p>
    <w:p w:rsidR="006470EC" w:rsidRPr="009D2612" w:rsidRDefault="006470EC" w:rsidP="00826C3A">
      <w:pPr>
        <w:jc w:val="both"/>
      </w:pPr>
      <w:r w:rsidRPr="009D2612">
        <w:t>As mentioned ea</w:t>
      </w:r>
      <w:r w:rsidR="004F2CDC">
        <w:t xml:space="preserve">rlier, our development included </w:t>
      </w:r>
      <w:r w:rsidRPr="009D2612">
        <w:t xml:space="preserve">two </w:t>
      </w:r>
      <w:r w:rsidR="008D3FD6">
        <w:t>Android</w:t>
      </w:r>
      <w:r w:rsidR="00A012BE">
        <w:t xml:space="preserve"> applications: one of which was the Hub and other </w:t>
      </w:r>
      <w:r w:rsidR="00B465F8">
        <w:t xml:space="preserve">being </w:t>
      </w:r>
      <w:r w:rsidRPr="009D2612">
        <w:t>the Personal one</w:t>
      </w:r>
      <w:r w:rsidR="00B465F8">
        <w:t>,</w:t>
      </w:r>
      <w:r w:rsidRPr="009D2612">
        <w:t xml:space="preserve"> for each member of the family. </w:t>
      </w:r>
    </w:p>
    <w:p w:rsidR="006470EC" w:rsidRPr="009D2612" w:rsidRDefault="006470EC" w:rsidP="00826C3A">
      <w:pPr>
        <w:pStyle w:val="NormalWeb"/>
        <w:spacing w:before="0" w:beforeAutospacing="0" w:after="120" w:afterAutospacing="0"/>
        <w:jc w:val="both"/>
        <w:rPr>
          <w:b/>
          <w:bCs/>
          <w:color w:val="000000"/>
        </w:rPr>
      </w:pPr>
    </w:p>
    <w:p w:rsidR="006470EC" w:rsidRPr="009D2612" w:rsidRDefault="006470EC" w:rsidP="00826C3A">
      <w:pPr>
        <w:pStyle w:val="NormalWeb"/>
        <w:spacing w:before="0" w:beforeAutospacing="0" w:after="120" w:afterAutospacing="0"/>
        <w:jc w:val="both"/>
      </w:pPr>
      <w:r w:rsidRPr="009D2612">
        <w:rPr>
          <w:b/>
          <w:bCs/>
          <w:color w:val="000000"/>
        </w:rPr>
        <w:t>Extension to High Power Electronic D</w:t>
      </w:r>
      <w:r w:rsidR="00826C3A" w:rsidRPr="009D2612">
        <w:rPr>
          <w:b/>
          <w:bCs/>
          <w:color w:val="000000"/>
        </w:rPr>
        <w:t>evices:</w:t>
      </w:r>
    </w:p>
    <w:p w:rsidR="00826C3A" w:rsidRPr="009D2612" w:rsidRDefault="005D053A" w:rsidP="00826C3A">
      <w:pPr>
        <w:pStyle w:val="NormalWeb"/>
        <w:spacing w:before="0" w:beforeAutospacing="0" w:after="120" w:afterAutospacing="0"/>
        <w:jc w:val="both"/>
      </w:pPr>
      <w:r>
        <w:rPr>
          <w:color w:val="000000"/>
        </w:rPr>
        <w:t>The idea was</w:t>
      </w:r>
      <w:r w:rsidR="00826C3A" w:rsidRPr="009D2612">
        <w:rPr>
          <w:color w:val="000000"/>
        </w:rPr>
        <w:t xml:space="preserve"> to e</w:t>
      </w:r>
      <w:r w:rsidR="00B465F8">
        <w:rPr>
          <w:color w:val="000000"/>
        </w:rPr>
        <w:t>xtend our work from control of low-voltage devices</w:t>
      </w:r>
      <w:r w:rsidR="007225B7">
        <w:rPr>
          <w:color w:val="000000"/>
        </w:rPr>
        <w:t xml:space="preserve"> to</w:t>
      </w:r>
      <w:r w:rsidR="00A012BE">
        <w:rPr>
          <w:color w:val="000000"/>
        </w:rPr>
        <w:t xml:space="preserve"> control and operate</w:t>
      </w:r>
      <w:r w:rsidR="00826C3A" w:rsidRPr="009D2612">
        <w:rPr>
          <w:color w:val="000000"/>
        </w:rPr>
        <w:t xml:space="preserve"> real life high power </w:t>
      </w:r>
      <w:r w:rsidR="00B465F8">
        <w:rPr>
          <w:color w:val="000000"/>
        </w:rPr>
        <w:t xml:space="preserve">electronic devices like lights or </w:t>
      </w:r>
      <w:r w:rsidR="00826C3A" w:rsidRPr="009D2612">
        <w:rPr>
          <w:color w:val="000000"/>
        </w:rPr>
        <w:t>fan</w:t>
      </w:r>
      <w:r w:rsidR="00B465F8">
        <w:rPr>
          <w:color w:val="000000"/>
        </w:rPr>
        <w:t xml:space="preserve">s etc. </w:t>
      </w:r>
    </w:p>
    <w:p w:rsidR="00826C3A" w:rsidRPr="009D2612" w:rsidRDefault="00826C3A" w:rsidP="00826C3A">
      <w:pPr>
        <w:jc w:val="both"/>
      </w:pPr>
    </w:p>
    <w:p w:rsidR="00826C3A" w:rsidRPr="009D2612" w:rsidRDefault="0064168A" w:rsidP="00826C3A">
      <w:pPr>
        <w:pStyle w:val="NormalWeb"/>
        <w:spacing w:before="0" w:beforeAutospacing="0" w:after="120" w:afterAutospacing="0"/>
        <w:jc w:val="both"/>
      </w:pPr>
      <w:r>
        <w:rPr>
          <w:b/>
          <w:bCs/>
          <w:color w:val="000000"/>
        </w:rPr>
        <w:t xml:space="preserve">Firebase </w:t>
      </w:r>
      <w:r w:rsidR="00826C3A" w:rsidRPr="009D2612">
        <w:rPr>
          <w:b/>
          <w:bCs/>
          <w:color w:val="000000"/>
        </w:rPr>
        <w:t>Cloud Server</w:t>
      </w:r>
      <w:r>
        <w:rPr>
          <w:b/>
          <w:bCs/>
          <w:color w:val="000000"/>
        </w:rPr>
        <w:t xml:space="preserve"> Setup</w:t>
      </w:r>
      <w:r w:rsidR="00826C3A" w:rsidRPr="009D2612">
        <w:rPr>
          <w:b/>
          <w:bCs/>
          <w:color w:val="000000"/>
        </w:rPr>
        <w:t>:</w:t>
      </w:r>
    </w:p>
    <w:p w:rsidR="00826C3A" w:rsidRDefault="00A012BE" w:rsidP="00826C3A">
      <w:pPr>
        <w:pStyle w:val="NormalWeb"/>
        <w:spacing w:before="0" w:beforeAutospacing="0" w:after="120" w:afterAutospacing="0"/>
        <w:jc w:val="both"/>
        <w:rPr>
          <w:color w:val="000000"/>
        </w:rPr>
      </w:pPr>
      <w:r>
        <w:rPr>
          <w:color w:val="000000"/>
        </w:rPr>
        <w:t>A cloud server that s</w:t>
      </w:r>
      <w:r w:rsidR="00826C3A" w:rsidRPr="009D2612">
        <w:rPr>
          <w:color w:val="000000"/>
        </w:rPr>
        <w:t>tore</w:t>
      </w:r>
      <w:r>
        <w:rPr>
          <w:color w:val="000000"/>
        </w:rPr>
        <w:t>s</w:t>
      </w:r>
      <w:r w:rsidR="00826C3A" w:rsidRPr="009D2612">
        <w:rPr>
          <w:color w:val="000000"/>
        </w:rPr>
        <w:t xml:space="preserve"> all the information about the user and the respective electron</w:t>
      </w:r>
      <w:r w:rsidR="00831CFB">
        <w:rPr>
          <w:color w:val="000000"/>
        </w:rPr>
        <w:t>ic arrangement and their states</w:t>
      </w:r>
      <w:r w:rsidR="00067F19">
        <w:rPr>
          <w:color w:val="000000"/>
        </w:rPr>
        <w:t>,</w:t>
      </w:r>
      <w:r w:rsidR="00831CFB">
        <w:rPr>
          <w:color w:val="000000"/>
        </w:rPr>
        <w:t xml:space="preserve"> was setup and communication between</w:t>
      </w:r>
      <w:r w:rsidR="00B465F8">
        <w:rPr>
          <w:color w:val="000000"/>
        </w:rPr>
        <w:t xml:space="preserve"> our two apps was synchronised via this </w:t>
      </w:r>
      <w:r w:rsidR="00831CFB">
        <w:rPr>
          <w:color w:val="000000"/>
        </w:rPr>
        <w:t xml:space="preserve">online database. </w:t>
      </w:r>
    </w:p>
    <w:p w:rsidR="00C10386" w:rsidRDefault="00C10386" w:rsidP="00826C3A">
      <w:pPr>
        <w:pStyle w:val="NormalWeb"/>
        <w:spacing w:before="0" w:beforeAutospacing="0" w:after="120" w:afterAutospacing="0"/>
        <w:jc w:val="both"/>
        <w:rPr>
          <w:color w:val="000000"/>
        </w:rPr>
      </w:pPr>
    </w:p>
    <w:p w:rsidR="006C3462" w:rsidRDefault="00C10386" w:rsidP="00826C3A">
      <w:pPr>
        <w:pStyle w:val="NormalWeb"/>
        <w:spacing w:before="0" w:beforeAutospacing="0" w:after="120" w:afterAutospacing="0"/>
        <w:jc w:val="both"/>
        <w:rPr>
          <w:color w:val="000000"/>
        </w:rPr>
      </w:pPr>
      <w:r w:rsidRPr="00F10177">
        <w:rPr>
          <w:color w:val="000000"/>
        </w:rPr>
        <w:t xml:space="preserve">Finally, if we are to encapsulate the complete idea of our final year project in just a few lines, it could be said that we attempted to create a cost-effective version of a </w:t>
      </w:r>
      <w:r w:rsidR="0043696B">
        <w:rPr>
          <w:color w:val="000000"/>
        </w:rPr>
        <w:t>smart home application</w:t>
      </w:r>
      <w:r w:rsidRPr="00F10177">
        <w:rPr>
          <w:color w:val="000000"/>
        </w:rPr>
        <w:t xml:space="preserve"> that makes an effort to reduce overwhelming configuration protocols and device brand restrictions to bring forth an </w:t>
      </w:r>
      <w:r w:rsidR="0043696B">
        <w:rPr>
          <w:color w:val="000000"/>
        </w:rPr>
        <w:t>IoT</w:t>
      </w:r>
      <w:r w:rsidRPr="00F10177">
        <w:rPr>
          <w:color w:val="000000"/>
        </w:rPr>
        <w:t xml:space="preserve"> based framework that allows for remote access via voice commands. </w:t>
      </w:r>
      <w:r w:rsidR="00EB7BA0" w:rsidRPr="00F10177">
        <w:rPr>
          <w:color w:val="000000"/>
        </w:rPr>
        <w:t xml:space="preserve">Our work also led us to other areas of interest, like security of the application and </w:t>
      </w:r>
      <w:r w:rsidR="00202DAC" w:rsidRPr="00F10177">
        <w:rPr>
          <w:color w:val="000000"/>
        </w:rPr>
        <w:t>robustness that</w:t>
      </w:r>
      <w:r w:rsidR="00EB7BA0" w:rsidRPr="00F10177">
        <w:rPr>
          <w:color w:val="000000"/>
        </w:rPr>
        <w:t xml:space="preserve"> could be pursued in the future</w:t>
      </w:r>
      <w:r w:rsidR="009B706F" w:rsidRPr="00F10177">
        <w:rPr>
          <w:color w:val="000000"/>
        </w:rPr>
        <w:t xml:space="preserve"> for </w:t>
      </w:r>
      <w:r w:rsidR="00B465F8">
        <w:rPr>
          <w:color w:val="000000"/>
        </w:rPr>
        <w:t xml:space="preserve">a more well-rounded approach. While software development based on the </w:t>
      </w:r>
      <w:r w:rsidR="008D3FD6">
        <w:rPr>
          <w:color w:val="000000"/>
        </w:rPr>
        <w:t>Android</w:t>
      </w:r>
      <w:r w:rsidR="00B465F8">
        <w:rPr>
          <w:color w:val="000000"/>
        </w:rPr>
        <w:t xml:space="preserve"> operating system remained an integral area throughout the course of our work, automation of electronic hardware and circuitry was an interesting area to explore as well, since it permitted us to acquire a level of understanding for embedded systems. </w:t>
      </w:r>
      <w:r w:rsidR="00312CFA">
        <w:rPr>
          <w:color w:val="000000"/>
        </w:rPr>
        <w:t xml:space="preserve">Conclusively, we investigated the </w:t>
      </w:r>
      <w:r w:rsidR="00731BB1">
        <w:rPr>
          <w:color w:val="000000"/>
        </w:rPr>
        <w:t>cost restriction challenge</w:t>
      </w:r>
      <w:r w:rsidR="00312CFA">
        <w:rPr>
          <w:color w:val="000000"/>
        </w:rPr>
        <w:t xml:space="preserve"> that need</w:t>
      </w:r>
      <w:r w:rsidR="00731BB1">
        <w:rPr>
          <w:color w:val="000000"/>
        </w:rPr>
        <w:t>s</w:t>
      </w:r>
      <w:r w:rsidR="00312CFA">
        <w:rPr>
          <w:color w:val="000000"/>
        </w:rPr>
        <w:t xml:space="preserve"> to be addressed by developers of </w:t>
      </w:r>
      <w:r w:rsidR="0043696B">
        <w:rPr>
          <w:color w:val="000000"/>
        </w:rPr>
        <w:t>smart home application</w:t>
      </w:r>
      <w:r w:rsidR="00312CFA">
        <w:rPr>
          <w:color w:val="000000"/>
        </w:rPr>
        <w:t xml:space="preserve">s </w:t>
      </w:r>
      <w:r w:rsidR="00731BB1">
        <w:rPr>
          <w:color w:val="000000"/>
        </w:rPr>
        <w:t xml:space="preserve">so as to make </w:t>
      </w:r>
      <w:r w:rsidR="0043696B">
        <w:rPr>
          <w:color w:val="000000"/>
        </w:rPr>
        <w:t>IoT</w:t>
      </w:r>
      <w:r w:rsidR="00731BB1">
        <w:rPr>
          <w:color w:val="000000"/>
        </w:rPr>
        <w:t xml:space="preserve"> for household appliances a more accessible and well-received concept. </w:t>
      </w:r>
    </w:p>
    <w:p w:rsidR="00E6160B" w:rsidRDefault="00E6160B" w:rsidP="00826C3A">
      <w:pPr>
        <w:pStyle w:val="NormalWeb"/>
        <w:spacing w:before="0" w:beforeAutospacing="0" w:after="120" w:afterAutospacing="0"/>
        <w:jc w:val="both"/>
        <w:rPr>
          <w:color w:val="000000"/>
        </w:rPr>
      </w:pPr>
    </w:p>
    <w:p w:rsidR="00E6160B" w:rsidRPr="009D2612" w:rsidRDefault="00E6160B" w:rsidP="00826C3A">
      <w:pPr>
        <w:pStyle w:val="NormalWeb"/>
        <w:spacing w:before="0" w:beforeAutospacing="0" w:after="120" w:afterAutospacing="0"/>
        <w:jc w:val="both"/>
      </w:pPr>
    </w:p>
    <w:p w:rsidR="006470EC" w:rsidRPr="009D2612" w:rsidRDefault="006470EC" w:rsidP="006470EC"/>
    <w:p w:rsidR="006470EC" w:rsidRPr="009D2612" w:rsidRDefault="006470EC" w:rsidP="006470EC"/>
    <w:p w:rsidR="006470EC" w:rsidRPr="006470EC" w:rsidRDefault="006470EC" w:rsidP="006470EC"/>
    <w:p w:rsidR="00F10177" w:rsidRDefault="00F10177">
      <w:pPr>
        <w:rPr>
          <w:rFonts w:ascii="Arial" w:hAnsi="Arial" w:cs="Arial"/>
          <w:b/>
          <w:bCs/>
          <w:kern w:val="32"/>
          <w:sz w:val="32"/>
          <w:szCs w:val="32"/>
        </w:rPr>
      </w:pPr>
      <w:r>
        <w:br w:type="page"/>
      </w:r>
    </w:p>
    <w:p w:rsidR="00CD7A9C" w:rsidRDefault="000612EC" w:rsidP="00D501C9">
      <w:pPr>
        <w:pStyle w:val="Heading1"/>
      </w:pPr>
      <w:bookmarkStart w:id="66" w:name="_Toc489141625"/>
      <w:r>
        <w:lastRenderedPageBreak/>
        <w:t>References</w:t>
      </w:r>
      <w:bookmarkEnd w:id="66"/>
    </w:p>
    <w:p w:rsidR="005045C1" w:rsidRDefault="005045C1">
      <w:pPr>
        <w:autoSpaceDE w:val="0"/>
        <w:autoSpaceDN w:val="0"/>
        <w:adjustRightInd w:val="0"/>
        <w:rPr>
          <w:b/>
          <w:bCs/>
        </w:rPr>
      </w:pPr>
    </w:p>
    <w:p w:rsidR="00CD7A9C" w:rsidRDefault="000612EC">
      <w:pPr>
        <w:autoSpaceDE w:val="0"/>
        <w:autoSpaceDN w:val="0"/>
        <w:adjustRightInd w:val="0"/>
        <w:rPr>
          <w:b/>
          <w:bCs/>
        </w:rPr>
      </w:pPr>
      <w:r>
        <w:rPr>
          <w:b/>
          <w:bCs/>
        </w:rPr>
        <w:t>Proceedings paper</w:t>
      </w:r>
    </w:p>
    <w:p w:rsidR="00CD7A9C" w:rsidRDefault="00BD0763" w:rsidP="00BD0763">
      <w:pPr>
        <w:pStyle w:val="Reference"/>
      </w:pPr>
      <w:r w:rsidRPr="00BD0763">
        <w:t>Akbar Satria, Muhammad Luthfi Priadi, Lili Ayu Wulandhari and Widodo Budiharto</w:t>
      </w:r>
      <w:r>
        <w:t>, “</w:t>
      </w:r>
      <w:r w:rsidRPr="00BD0763">
        <w:t>The Framework of Home Remote Automa</w:t>
      </w:r>
      <w:r>
        <w:t xml:space="preserve">tion System Based on Smartphone”, </w:t>
      </w:r>
      <w:r w:rsidR="000612EC">
        <w:t xml:space="preserve">in </w:t>
      </w:r>
      <w:r w:rsidRPr="00BD0763">
        <w:rPr>
          <w:i/>
          <w:iCs/>
        </w:rPr>
        <w:t>International Journal of Smart Home</w:t>
      </w:r>
      <w:r w:rsidR="000612EC">
        <w:t xml:space="preserve">, </w:t>
      </w:r>
      <w:r w:rsidRPr="00BD0763">
        <w:t>Vol. 9, No. 1 (2015), pp. 53-60</w:t>
      </w:r>
      <w:r w:rsidR="00410DB8">
        <w:t xml:space="preserve">. </w:t>
      </w:r>
    </w:p>
    <w:p w:rsidR="00BD0763" w:rsidRDefault="00BD0763" w:rsidP="00BD0763">
      <w:pPr>
        <w:pStyle w:val="Reference"/>
        <w:numPr>
          <w:ilvl w:val="0"/>
          <w:numId w:val="0"/>
        </w:numPr>
      </w:pPr>
    </w:p>
    <w:p w:rsidR="00CD7A9C" w:rsidRDefault="000612EC">
      <w:pPr>
        <w:autoSpaceDE w:val="0"/>
        <w:autoSpaceDN w:val="0"/>
        <w:adjustRightInd w:val="0"/>
        <w:rPr>
          <w:b/>
          <w:bCs/>
        </w:rPr>
      </w:pPr>
      <w:r>
        <w:rPr>
          <w:b/>
          <w:bCs/>
        </w:rPr>
        <w:t>Technical Report</w:t>
      </w:r>
    </w:p>
    <w:p w:rsidR="00CD7A9C" w:rsidRDefault="005122B7" w:rsidP="005122B7">
      <w:pPr>
        <w:pStyle w:val="Reference"/>
      </w:pPr>
      <w:r w:rsidRPr="005122B7">
        <w:t>Li Xinyu</w:t>
      </w:r>
      <w:r>
        <w:t xml:space="preserve">, Gu Yue, </w:t>
      </w:r>
      <w:r w:rsidRPr="005122B7">
        <w:t>Guo Jiaqi</w:t>
      </w:r>
      <w:r>
        <w:t>,</w:t>
      </w:r>
      <w:r w:rsidRPr="005122B7">
        <w:t xml:space="preserve"> Nayyar Vidur</w:t>
      </w:r>
      <w:r>
        <w:t>,</w:t>
      </w:r>
      <w:r w:rsidRPr="005122B7">
        <w:t xml:space="preserve"> Shu Chang</w:t>
      </w:r>
      <w:r>
        <w:t>,</w:t>
      </w:r>
      <w:r w:rsidRPr="005122B7">
        <w:t xml:space="preserve"> Zhang Lufan</w:t>
      </w:r>
      <w:r>
        <w:t>, “Voice  Control Based Home  Automation System</w:t>
      </w:r>
      <w:r w:rsidR="000612EC">
        <w:t xml:space="preserve">,” </w:t>
      </w:r>
      <w:r w:rsidRPr="005122B7">
        <w:t>The State University of New Jersey Rutgers</w:t>
      </w:r>
      <w:r>
        <w:t>, Department of Electrical and Computer Engineering</w:t>
      </w:r>
      <w:r w:rsidR="000612EC">
        <w:t xml:space="preserve">, </w:t>
      </w:r>
      <w:r>
        <w:t>Technical Report</w:t>
      </w:r>
      <w:r w:rsidR="000612EC">
        <w:t xml:space="preserve">, </w:t>
      </w:r>
      <w:r>
        <w:t>Fall 2013.</w:t>
      </w:r>
    </w:p>
    <w:p w:rsidR="00BD0763" w:rsidRPr="009E6235" w:rsidRDefault="00BD0763" w:rsidP="00BD0763">
      <w:pPr>
        <w:pStyle w:val="Reference"/>
        <w:numPr>
          <w:ilvl w:val="0"/>
          <w:numId w:val="0"/>
        </w:numPr>
        <w:ind w:left="360"/>
      </w:pPr>
    </w:p>
    <w:p w:rsidR="00867A43" w:rsidRDefault="000612EC" w:rsidP="00867A43">
      <w:pPr>
        <w:autoSpaceDE w:val="0"/>
        <w:autoSpaceDN w:val="0"/>
        <w:adjustRightInd w:val="0"/>
      </w:pPr>
      <w:r w:rsidRPr="00867A43">
        <w:rPr>
          <w:b/>
          <w:bCs/>
        </w:rPr>
        <w:t xml:space="preserve">World Wide Web </w:t>
      </w:r>
    </w:p>
    <w:p w:rsidR="00867A43" w:rsidRDefault="00641885" w:rsidP="00867A43">
      <w:pPr>
        <w:pStyle w:val="Reference"/>
      </w:pPr>
      <w:r>
        <w:t>“</w:t>
      </w:r>
      <w:r w:rsidR="00867A43">
        <w:t>Amazon Echo</w:t>
      </w:r>
      <w:r>
        <w:t xml:space="preserve"> - Alexa Enabled”, </w:t>
      </w:r>
    </w:p>
    <w:p w:rsidR="00CD7A9C" w:rsidRDefault="00624276" w:rsidP="00867A43">
      <w:pPr>
        <w:pStyle w:val="Reference"/>
        <w:numPr>
          <w:ilvl w:val="0"/>
          <w:numId w:val="0"/>
        </w:numPr>
        <w:ind w:left="360"/>
        <w:rPr>
          <w:i/>
          <w:iCs/>
        </w:rPr>
      </w:pPr>
      <w:hyperlink r:id="rId23" w:history="1">
        <w:r w:rsidR="00641885" w:rsidRPr="00C428C4">
          <w:rPr>
            <w:rStyle w:val="Hyperlink"/>
            <w:i/>
            <w:iCs/>
          </w:rPr>
          <w:t>https://www.amazon.com/Amazon-Echo-Bluetooth-Speaker-with-WiFi-Alexa/dp/B00X4WHP5E</w:t>
        </w:r>
      </w:hyperlink>
      <w:r w:rsidR="00641885">
        <w:rPr>
          <w:i/>
          <w:iCs/>
        </w:rPr>
        <w:t>.</w:t>
      </w:r>
    </w:p>
    <w:p w:rsidR="00641885" w:rsidRDefault="00641885" w:rsidP="00641885">
      <w:pPr>
        <w:pStyle w:val="Reference"/>
        <w:numPr>
          <w:ilvl w:val="0"/>
          <w:numId w:val="0"/>
        </w:numPr>
        <w:ind w:left="360" w:hanging="360"/>
        <w:rPr>
          <w:iCs/>
        </w:rPr>
      </w:pPr>
      <w:r w:rsidRPr="00641885">
        <w:rPr>
          <w:iCs/>
        </w:rPr>
        <w:t>[4]</w:t>
      </w:r>
      <w:r>
        <w:rPr>
          <w:iCs/>
        </w:rPr>
        <w:t xml:space="preserve"> “Home – Nest”, </w:t>
      </w:r>
      <w:hyperlink r:id="rId24" w:history="1">
        <w:r w:rsidRPr="00C428C4">
          <w:rPr>
            <w:rStyle w:val="Hyperlink"/>
            <w:iCs/>
          </w:rPr>
          <w:t>https://nest.com/</w:t>
        </w:r>
      </w:hyperlink>
    </w:p>
    <w:p w:rsidR="00641885" w:rsidRDefault="00641885" w:rsidP="00641885">
      <w:pPr>
        <w:pStyle w:val="Reference"/>
        <w:numPr>
          <w:ilvl w:val="0"/>
          <w:numId w:val="0"/>
        </w:numPr>
        <w:ind w:left="360" w:hanging="360"/>
        <w:rPr>
          <w:iCs/>
        </w:rPr>
      </w:pPr>
      <w:r>
        <w:rPr>
          <w:iCs/>
        </w:rPr>
        <w:t xml:space="preserve">[5] “iOS Apple Home” , </w:t>
      </w:r>
      <w:r w:rsidRPr="00641885">
        <w:rPr>
          <w:iCs/>
        </w:rPr>
        <w:t>http://www.apple.com/ios/home/</w:t>
      </w:r>
    </w:p>
    <w:p w:rsidR="00641885" w:rsidRDefault="00641885" w:rsidP="00641885">
      <w:pPr>
        <w:pStyle w:val="Reference"/>
        <w:numPr>
          <w:ilvl w:val="0"/>
          <w:numId w:val="0"/>
        </w:numPr>
        <w:ind w:left="360" w:hanging="360"/>
        <w:rPr>
          <w:iCs/>
        </w:rPr>
      </w:pPr>
    </w:p>
    <w:p w:rsidR="00641885" w:rsidRDefault="00641885" w:rsidP="00641885">
      <w:pPr>
        <w:pStyle w:val="Reference"/>
        <w:numPr>
          <w:ilvl w:val="0"/>
          <w:numId w:val="0"/>
        </w:numPr>
        <w:ind w:left="360" w:hanging="360"/>
        <w:rPr>
          <w:iCs/>
        </w:rPr>
      </w:pPr>
    </w:p>
    <w:p w:rsidR="00641885" w:rsidRPr="00641885" w:rsidRDefault="00641885" w:rsidP="00641885">
      <w:pPr>
        <w:pStyle w:val="Reference"/>
        <w:numPr>
          <w:ilvl w:val="0"/>
          <w:numId w:val="0"/>
        </w:numPr>
        <w:ind w:left="360" w:hanging="360"/>
      </w:pPr>
    </w:p>
    <w:p w:rsidR="00CD7A9C" w:rsidRDefault="00CD7A9C"/>
    <w:p w:rsidR="00CD7A9C" w:rsidRDefault="00CD7A9C"/>
    <w:p w:rsidR="00BB2EF9" w:rsidRDefault="00BB2EF9">
      <w:bookmarkStart w:id="67" w:name="_GoBack"/>
      <w:bookmarkEnd w:id="67"/>
    </w:p>
    <w:sectPr w:rsidR="00BB2EF9" w:rsidSect="007F170C">
      <w:headerReference w:type="even" r:id="rId25"/>
      <w:headerReference w:type="default" r:id="rId26"/>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F82" w:rsidRDefault="00322F82">
      <w:r>
        <w:separator/>
      </w:r>
    </w:p>
  </w:endnote>
  <w:endnote w:type="continuationSeparator" w:id="0">
    <w:p w:rsidR="00322F82" w:rsidRDefault="00322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F82" w:rsidRDefault="00322F82">
      <w:r>
        <w:separator/>
      </w:r>
    </w:p>
  </w:footnote>
  <w:footnote w:type="continuationSeparator" w:id="0">
    <w:p w:rsidR="00322F82" w:rsidRDefault="00322F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276" w:rsidRDefault="006242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4FFF">
      <w:rPr>
        <w:rStyle w:val="PageNumber"/>
        <w:noProof/>
      </w:rPr>
      <w:t>36</w:t>
    </w:r>
    <w:r>
      <w:rPr>
        <w:rStyle w:val="PageNumber"/>
      </w:rPr>
      <w:fldChar w:fldCharType="end"/>
    </w:r>
  </w:p>
  <w:p w:rsidR="00624276" w:rsidRDefault="00624276">
    <w:pPr>
      <w:pStyle w:val="Header"/>
      <w:ind w:right="360"/>
    </w:pPr>
    <w:r>
      <w:t>Voice Controlled Home Automation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276" w:rsidRDefault="006242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4FFF">
      <w:rPr>
        <w:rStyle w:val="PageNumber"/>
        <w:noProof/>
      </w:rPr>
      <w:t>35</w:t>
    </w:r>
    <w:r>
      <w:rPr>
        <w:rStyle w:val="PageNumber"/>
      </w:rPr>
      <w:fldChar w:fldCharType="end"/>
    </w:r>
  </w:p>
  <w:p w:rsidR="00624276" w:rsidRDefault="00624276">
    <w:pPr>
      <w:pStyle w:val="Header"/>
      <w:ind w:right="360"/>
    </w:pPr>
    <w:r>
      <w:t>Voice Controlled Home Automation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EEBC561A"/>
    <w:lvl w:ilvl="0">
      <w:start w:val="1"/>
      <w:numFmt w:val="decimal"/>
      <w:pStyle w:val="Reference"/>
      <w:lvlText w:val="[%1]"/>
      <w:lvlJc w:val="left"/>
      <w:pPr>
        <w:tabs>
          <w:tab w:val="num" w:pos="360"/>
        </w:tabs>
        <w:ind w:left="360" w:hanging="360"/>
      </w:pPr>
      <w:rPr>
        <w:rFonts w:hint="default"/>
      </w:rPr>
    </w:lvl>
  </w:abstractNum>
  <w:abstractNum w:abstractNumId="1" w15:restartNumberingAfterBreak="0">
    <w:nsid w:val="001B2C62"/>
    <w:multiLevelType w:val="hybridMultilevel"/>
    <w:tmpl w:val="BB66D1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B13D2B"/>
    <w:multiLevelType w:val="hybridMultilevel"/>
    <w:tmpl w:val="DB282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7F4722"/>
    <w:multiLevelType w:val="multilevel"/>
    <w:tmpl w:val="83585684"/>
    <w:lvl w:ilvl="0">
      <w:start w:val="1"/>
      <w:numFmt w:val="decimal"/>
      <w:lvlText w:val="%1."/>
      <w:lvlJc w:val="left"/>
      <w:pPr>
        <w:ind w:left="720" w:firstLine="360"/>
      </w:pPr>
      <w:rPr>
        <w:rFonts w:ascii="Segoe UI" w:eastAsia="Times New Roman" w:hAnsi="Segoe UI" w:cs="Segoe UI" w:hint="default"/>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11A47AFD"/>
    <w:multiLevelType w:val="multilevel"/>
    <w:tmpl w:val="044AE7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15:restartNumberingAfterBreak="0">
    <w:nsid w:val="1AFA147E"/>
    <w:multiLevelType w:val="multilevel"/>
    <w:tmpl w:val="A64C1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F8598B"/>
    <w:multiLevelType w:val="hybridMultilevel"/>
    <w:tmpl w:val="2D7AFA6A"/>
    <w:lvl w:ilvl="0" w:tplc="7A465D9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E955B4"/>
    <w:multiLevelType w:val="multilevel"/>
    <w:tmpl w:val="89783172"/>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717D7C"/>
    <w:multiLevelType w:val="multilevel"/>
    <w:tmpl w:val="93D4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14B59"/>
    <w:multiLevelType w:val="hybridMultilevel"/>
    <w:tmpl w:val="97B44984"/>
    <w:lvl w:ilvl="0" w:tplc="0809000F">
      <w:start w:val="1"/>
      <w:numFmt w:val="decimal"/>
      <w:lvlText w:val="%1."/>
      <w:lvlJc w:val="left"/>
      <w:pPr>
        <w:ind w:left="720" w:hanging="360"/>
      </w:pPr>
    </w:lvl>
    <w:lvl w:ilvl="1" w:tplc="15082D56">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FE6B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1D684F"/>
    <w:multiLevelType w:val="hybridMultilevel"/>
    <w:tmpl w:val="5BA408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340B62"/>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4CF1059A"/>
    <w:multiLevelType w:val="hybridMultilevel"/>
    <w:tmpl w:val="C4B03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974D42"/>
    <w:multiLevelType w:val="multilevel"/>
    <w:tmpl w:val="22EC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E5A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FD2267"/>
    <w:multiLevelType w:val="hybridMultilevel"/>
    <w:tmpl w:val="CC80D8D6"/>
    <w:lvl w:ilvl="0" w:tplc="1848F06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F37907"/>
    <w:multiLevelType w:val="hybridMultilevel"/>
    <w:tmpl w:val="D3D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427EFB"/>
    <w:multiLevelType w:val="multilevel"/>
    <w:tmpl w:val="6E0E7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FE03DC6"/>
    <w:multiLevelType w:val="multilevel"/>
    <w:tmpl w:val="38104B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0F414BC"/>
    <w:multiLevelType w:val="hybridMultilevel"/>
    <w:tmpl w:val="ED30E012"/>
    <w:lvl w:ilvl="0" w:tplc="08090003">
      <w:start w:val="1"/>
      <w:numFmt w:val="bullet"/>
      <w:lvlText w:val="o"/>
      <w:lvlJc w:val="left"/>
      <w:pPr>
        <w:ind w:left="1628" w:hanging="360"/>
      </w:pPr>
      <w:rPr>
        <w:rFonts w:ascii="Courier New" w:hAnsi="Courier New" w:cs="Courier New" w:hint="default"/>
      </w:rPr>
    </w:lvl>
    <w:lvl w:ilvl="1" w:tplc="08090003" w:tentative="1">
      <w:start w:val="1"/>
      <w:numFmt w:val="bullet"/>
      <w:lvlText w:val="o"/>
      <w:lvlJc w:val="left"/>
      <w:pPr>
        <w:ind w:left="2348" w:hanging="360"/>
      </w:pPr>
      <w:rPr>
        <w:rFonts w:ascii="Courier New" w:hAnsi="Courier New" w:cs="Courier New" w:hint="default"/>
      </w:rPr>
    </w:lvl>
    <w:lvl w:ilvl="2" w:tplc="08090005" w:tentative="1">
      <w:start w:val="1"/>
      <w:numFmt w:val="bullet"/>
      <w:lvlText w:val=""/>
      <w:lvlJc w:val="left"/>
      <w:pPr>
        <w:ind w:left="3068" w:hanging="360"/>
      </w:pPr>
      <w:rPr>
        <w:rFonts w:ascii="Wingdings" w:hAnsi="Wingdings" w:hint="default"/>
      </w:rPr>
    </w:lvl>
    <w:lvl w:ilvl="3" w:tplc="08090001" w:tentative="1">
      <w:start w:val="1"/>
      <w:numFmt w:val="bullet"/>
      <w:lvlText w:val=""/>
      <w:lvlJc w:val="left"/>
      <w:pPr>
        <w:ind w:left="3788" w:hanging="360"/>
      </w:pPr>
      <w:rPr>
        <w:rFonts w:ascii="Symbol" w:hAnsi="Symbol" w:hint="default"/>
      </w:rPr>
    </w:lvl>
    <w:lvl w:ilvl="4" w:tplc="08090003" w:tentative="1">
      <w:start w:val="1"/>
      <w:numFmt w:val="bullet"/>
      <w:lvlText w:val="o"/>
      <w:lvlJc w:val="left"/>
      <w:pPr>
        <w:ind w:left="4508" w:hanging="360"/>
      </w:pPr>
      <w:rPr>
        <w:rFonts w:ascii="Courier New" w:hAnsi="Courier New" w:cs="Courier New" w:hint="default"/>
      </w:rPr>
    </w:lvl>
    <w:lvl w:ilvl="5" w:tplc="08090005" w:tentative="1">
      <w:start w:val="1"/>
      <w:numFmt w:val="bullet"/>
      <w:lvlText w:val=""/>
      <w:lvlJc w:val="left"/>
      <w:pPr>
        <w:ind w:left="5228" w:hanging="360"/>
      </w:pPr>
      <w:rPr>
        <w:rFonts w:ascii="Wingdings" w:hAnsi="Wingdings" w:hint="default"/>
      </w:rPr>
    </w:lvl>
    <w:lvl w:ilvl="6" w:tplc="08090001" w:tentative="1">
      <w:start w:val="1"/>
      <w:numFmt w:val="bullet"/>
      <w:lvlText w:val=""/>
      <w:lvlJc w:val="left"/>
      <w:pPr>
        <w:ind w:left="5948" w:hanging="360"/>
      </w:pPr>
      <w:rPr>
        <w:rFonts w:ascii="Symbol" w:hAnsi="Symbol" w:hint="default"/>
      </w:rPr>
    </w:lvl>
    <w:lvl w:ilvl="7" w:tplc="08090003" w:tentative="1">
      <w:start w:val="1"/>
      <w:numFmt w:val="bullet"/>
      <w:lvlText w:val="o"/>
      <w:lvlJc w:val="left"/>
      <w:pPr>
        <w:ind w:left="6668" w:hanging="360"/>
      </w:pPr>
      <w:rPr>
        <w:rFonts w:ascii="Courier New" w:hAnsi="Courier New" w:cs="Courier New" w:hint="default"/>
      </w:rPr>
    </w:lvl>
    <w:lvl w:ilvl="8" w:tplc="08090005" w:tentative="1">
      <w:start w:val="1"/>
      <w:numFmt w:val="bullet"/>
      <w:lvlText w:val=""/>
      <w:lvlJc w:val="left"/>
      <w:pPr>
        <w:ind w:left="7388" w:hanging="360"/>
      </w:pPr>
      <w:rPr>
        <w:rFonts w:ascii="Wingdings" w:hAnsi="Wingdings" w:hint="default"/>
      </w:rPr>
    </w:lvl>
  </w:abstractNum>
  <w:abstractNum w:abstractNumId="23" w15:restartNumberingAfterBreak="0">
    <w:nsid w:val="75A766EA"/>
    <w:multiLevelType w:val="multilevel"/>
    <w:tmpl w:val="CB30AB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8A17878"/>
    <w:multiLevelType w:val="hybridMultilevel"/>
    <w:tmpl w:val="F7E49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B2E9C"/>
    <w:multiLevelType w:val="hybridMultilevel"/>
    <w:tmpl w:val="665E8414"/>
    <w:lvl w:ilvl="0" w:tplc="7FB4B320">
      <w:start w:val="1"/>
      <w:numFmt w:val="decimal"/>
      <w:lvlText w:val="Chapter %1:"/>
      <w:lvlJc w:val="left"/>
      <w:pPr>
        <w:ind w:left="-6570" w:hanging="360"/>
      </w:pPr>
      <w:rPr>
        <w:rFonts w:hint="default"/>
      </w:rPr>
    </w:lvl>
    <w:lvl w:ilvl="1" w:tplc="04090019" w:tentative="1">
      <w:start w:val="1"/>
      <w:numFmt w:val="lowerLetter"/>
      <w:lvlText w:val="%2."/>
      <w:lvlJc w:val="left"/>
      <w:pPr>
        <w:ind w:left="-585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2250" w:hanging="360"/>
      </w:pPr>
    </w:lvl>
    <w:lvl w:ilvl="7" w:tplc="04090019" w:tentative="1">
      <w:start w:val="1"/>
      <w:numFmt w:val="lowerLetter"/>
      <w:lvlText w:val="%8."/>
      <w:lvlJc w:val="left"/>
      <w:pPr>
        <w:ind w:left="-1530" w:hanging="360"/>
      </w:pPr>
    </w:lvl>
    <w:lvl w:ilvl="8" w:tplc="0409001B" w:tentative="1">
      <w:start w:val="1"/>
      <w:numFmt w:val="lowerRoman"/>
      <w:lvlText w:val="%9."/>
      <w:lvlJc w:val="right"/>
      <w:pPr>
        <w:ind w:left="-810" w:hanging="180"/>
      </w:pPr>
    </w:lvl>
  </w:abstractNum>
  <w:num w:numId="1">
    <w:abstractNumId w:val="13"/>
  </w:num>
  <w:num w:numId="2">
    <w:abstractNumId w:val="0"/>
  </w:num>
  <w:num w:numId="3">
    <w:abstractNumId w:val="6"/>
  </w:num>
  <w:num w:numId="4">
    <w:abstractNumId w:val="20"/>
  </w:num>
  <w:num w:numId="5">
    <w:abstractNumId w:val="17"/>
  </w:num>
  <w:num w:numId="6">
    <w:abstractNumId w:val="22"/>
  </w:num>
  <w:num w:numId="7">
    <w:abstractNumId w:val="15"/>
  </w:num>
  <w:num w:numId="8">
    <w:abstractNumId w:val="24"/>
  </w:num>
  <w:num w:numId="9">
    <w:abstractNumId w:val="2"/>
  </w:num>
  <w:num w:numId="10">
    <w:abstractNumId w:val="4"/>
  </w:num>
  <w:num w:numId="11">
    <w:abstractNumId w:val="19"/>
  </w:num>
  <w:num w:numId="12">
    <w:abstractNumId w:val="3"/>
  </w:num>
  <w:num w:numId="13">
    <w:abstractNumId w:val="14"/>
  </w:num>
  <w:num w:numId="14">
    <w:abstractNumId w:val="18"/>
  </w:num>
  <w:num w:numId="15">
    <w:abstractNumId w:val="9"/>
  </w:num>
  <w:num w:numId="16">
    <w:abstractNumId w:val="21"/>
  </w:num>
  <w:num w:numId="17">
    <w:abstractNumId w:val="5"/>
  </w:num>
  <w:num w:numId="18">
    <w:abstractNumId w:val="23"/>
  </w:num>
  <w:num w:numId="19">
    <w:abstractNumId w:val="12"/>
  </w:num>
  <w:num w:numId="20">
    <w:abstractNumId w:val="10"/>
  </w:num>
  <w:num w:numId="21">
    <w:abstractNumId w:val="1"/>
  </w:num>
  <w:num w:numId="22">
    <w:abstractNumId w:val="7"/>
  </w:num>
  <w:num w:numId="23">
    <w:abstractNumId w:val="13"/>
  </w:num>
  <w:num w:numId="24">
    <w:abstractNumId w:val="13"/>
  </w:num>
  <w:num w:numId="25">
    <w:abstractNumId w:val="13"/>
  </w:num>
  <w:num w:numId="26">
    <w:abstractNumId w:val="25"/>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6"/>
  </w:num>
  <w:num w:numId="30">
    <w:abstractNumId w:val="11"/>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8"/>
  </w:num>
  <w:num w:numId="49">
    <w:abstractNumId w:val="8"/>
  </w:num>
  <w:num w:numId="50">
    <w:abstractNumId w:val="8"/>
  </w:num>
  <w:num w:numId="51">
    <w:abstractNumId w:val="8"/>
  </w:num>
  <w:num w:numId="52">
    <w:abstractNumId w:val="8"/>
  </w:num>
  <w:num w:numId="53">
    <w:abstractNumId w:val="8"/>
  </w:num>
  <w:num w:numId="54">
    <w:abstractNumId w:val="8"/>
  </w:num>
  <w:num w:numId="55">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attachedTemplate r:id="rId1"/>
  <w:trackRevisions/>
  <w:defaultTabStop w:val="288"/>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2CD"/>
    <w:rsid w:val="000130F4"/>
    <w:rsid w:val="000164A3"/>
    <w:rsid w:val="000177F4"/>
    <w:rsid w:val="0004016D"/>
    <w:rsid w:val="000612EC"/>
    <w:rsid w:val="00064B55"/>
    <w:rsid w:val="000675B6"/>
    <w:rsid w:val="00067F19"/>
    <w:rsid w:val="000732CD"/>
    <w:rsid w:val="00080E3E"/>
    <w:rsid w:val="00082D67"/>
    <w:rsid w:val="00091F51"/>
    <w:rsid w:val="00093F89"/>
    <w:rsid w:val="000A7F51"/>
    <w:rsid w:val="000B1448"/>
    <w:rsid w:val="000B4A8F"/>
    <w:rsid w:val="000B5A52"/>
    <w:rsid w:val="000C0C2A"/>
    <w:rsid w:val="000C1B86"/>
    <w:rsid w:val="000D1FA9"/>
    <w:rsid w:val="000E3B5B"/>
    <w:rsid w:val="000F1B80"/>
    <w:rsid w:val="000F3ABD"/>
    <w:rsid w:val="001001EE"/>
    <w:rsid w:val="00100298"/>
    <w:rsid w:val="001004B8"/>
    <w:rsid w:val="00115B37"/>
    <w:rsid w:val="00117BA7"/>
    <w:rsid w:val="001223C8"/>
    <w:rsid w:val="00122615"/>
    <w:rsid w:val="00124951"/>
    <w:rsid w:val="00126AEB"/>
    <w:rsid w:val="001326F8"/>
    <w:rsid w:val="00132CFA"/>
    <w:rsid w:val="00181B31"/>
    <w:rsid w:val="001833FC"/>
    <w:rsid w:val="001850B3"/>
    <w:rsid w:val="00191589"/>
    <w:rsid w:val="00196A9B"/>
    <w:rsid w:val="001A55F3"/>
    <w:rsid w:val="001B3B2B"/>
    <w:rsid w:val="001D0335"/>
    <w:rsid w:val="001D176E"/>
    <w:rsid w:val="001E0168"/>
    <w:rsid w:val="001F08FA"/>
    <w:rsid w:val="001F6BED"/>
    <w:rsid w:val="00200E97"/>
    <w:rsid w:val="00202DAC"/>
    <w:rsid w:val="002032DF"/>
    <w:rsid w:val="00210893"/>
    <w:rsid w:val="00224E92"/>
    <w:rsid w:val="0022754F"/>
    <w:rsid w:val="00231F84"/>
    <w:rsid w:val="002324E1"/>
    <w:rsid w:val="00260C6F"/>
    <w:rsid w:val="0027388D"/>
    <w:rsid w:val="00276BA5"/>
    <w:rsid w:val="00296446"/>
    <w:rsid w:val="002B189F"/>
    <w:rsid w:val="002B4871"/>
    <w:rsid w:val="002B4D98"/>
    <w:rsid w:val="002B6DA5"/>
    <w:rsid w:val="002C0D50"/>
    <w:rsid w:val="002C5AC6"/>
    <w:rsid w:val="002D0317"/>
    <w:rsid w:val="002D3207"/>
    <w:rsid w:val="002D59F6"/>
    <w:rsid w:val="002E2A5E"/>
    <w:rsid w:val="002E6663"/>
    <w:rsid w:val="00304CD9"/>
    <w:rsid w:val="00305A1F"/>
    <w:rsid w:val="00312CFA"/>
    <w:rsid w:val="003154FC"/>
    <w:rsid w:val="003168B2"/>
    <w:rsid w:val="003171A4"/>
    <w:rsid w:val="00322F82"/>
    <w:rsid w:val="00337A6C"/>
    <w:rsid w:val="00343B76"/>
    <w:rsid w:val="003442FA"/>
    <w:rsid w:val="003443BF"/>
    <w:rsid w:val="00344B5E"/>
    <w:rsid w:val="00346416"/>
    <w:rsid w:val="00346B55"/>
    <w:rsid w:val="00355868"/>
    <w:rsid w:val="00357D42"/>
    <w:rsid w:val="003669C4"/>
    <w:rsid w:val="00374B7D"/>
    <w:rsid w:val="003821F6"/>
    <w:rsid w:val="0038409C"/>
    <w:rsid w:val="003A0F84"/>
    <w:rsid w:val="003A1540"/>
    <w:rsid w:val="003C1326"/>
    <w:rsid w:val="003C6151"/>
    <w:rsid w:val="003D4401"/>
    <w:rsid w:val="003F5F7F"/>
    <w:rsid w:val="00404815"/>
    <w:rsid w:val="00405DE5"/>
    <w:rsid w:val="004069C4"/>
    <w:rsid w:val="00410DB8"/>
    <w:rsid w:val="00427CD0"/>
    <w:rsid w:val="00434AE9"/>
    <w:rsid w:val="0043696B"/>
    <w:rsid w:val="00440E27"/>
    <w:rsid w:val="0044260F"/>
    <w:rsid w:val="004562A6"/>
    <w:rsid w:val="00471B66"/>
    <w:rsid w:val="00472D34"/>
    <w:rsid w:val="0048194F"/>
    <w:rsid w:val="00484928"/>
    <w:rsid w:val="00486CD3"/>
    <w:rsid w:val="004B2659"/>
    <w:rsid w:val="004C5B62"/>
    <w:rsid w:val="004D1E19"/>
    <w:rsid w:val="004D303F"/>
    <w:rsid w:val="004E6260"/>
    <w:rsid w:val="004F2CDC"/>
    <w:rsid w:val="004F769E"/>
    <w:rsid w:val="005045C1"/>
    <w:rsid w:val="00504AC5"/>
    <w:rsid w:val="005122B7"/>
    <w:rsid w:val="0051612F"/>
    <w:rsid w:val="005276AC"/>
    <w:rsid w:val="005302AD"/>
    <w:rsid w:val="00534BF4"/>
    <w:rsid w:val="005350ED"/>
    <w:rsid w:val="00535AD5"/>
    <w:rsid w:val="0054116D"/>
    <w:rsid w:val="005425A1"/>
    <w:rsid w:val="005446F4"/>
    <w:rsid w:val="005505E9"/>
    <w:rsid w:val="00555732"/>
    <w:rsid w:val="005616F9"/>
    <w:rsid w:val="0057148C"/>
    <w:rsid w:val="00576701"/>
    <w:rsid w:val="00577682"/>
    <w:rsid w:val="005974B5"/>
    <w:rsid w:val="00597CBA"/>
    <w:rsid w:val="005A45B3"/>
    <w:rsid w:val="005B02FC"/>
    <w:rsid w:val="005D053A"/>
    <w:rsid w:val="005E48CD"/>
    <w:rsid w:val="00624276"/>
    <w:rsid w:val="00625E67"/>
    <w:rsid w:val="00630250"/>
    <w:rsid w:val="00631E2F"/>
    <w:rsid w:val="0064168A"/>
    <w:rsid w:val="00641885"/>
    <w:rsid w:val="006470EC"/>
    <w:rsid w:val="006471B8"/>
    <w:rsid w:val="00647D4F"/>
    <w:rsid w:val="00654242"/>
    <w:rsid w:val="00660DB0"/>
    <w:rsid w:val="00661382"/>
    <w:rsid w:val="00672EEF"/>
    <w:rsid w:val="0068580B"/>
    <w:rsid w:val="006876F5"/>
    <w:rsid w:val="00692683"/>
    <w:rsid w:val="00693662"/>
    <w:rsid w:val="006B27E7"/>
    <w:rsid w:val="006B7430"/>
    <w:rsid w:val="006C0DB1"/>
    <w:rsid w:val="006C11F8"/>
    <w:rsid w:val="006C1FFD"/>
    <w:rsid w:val="006C2B49"/>
    <w:rsid w:val="006C3462"/>
    <w:rsid w:val="006D4AE3"/>
    <w:rsid w:val="006D5D8A"/>
    <w:rsid w:val="006E086A"/>
    <w:rsid w:val="007144DC"/>
    <w:rsid w:val="007225B7"/>
    <w:rsid w:val="007230A5"/>
    <w:rsid w:val="00731BB1"/>
    <w:rsid w:val="00740949"/>
    <w:rsid w:val="0074280C"/>
    <w:rsid w:val="00744328"/>
    <w:rsid w:val="00750338"/>
    <w:rsid w:val="007553C0"/>
    <w:rsid w:val="00770A99"/>
    <w:rsid w:val="00774B6A"/>
    <w:rsid w:val="00775F75"/>
    <w:rsid w:val="00782135"/>
    <w:rsid w:val="007A29E0"/>
    <w:rsid w:val="007A675F"/>
    <w:rsid w:val="007B0917"/>
    <w:rsid w:val="007B2846"/>
    <w:rsid w:val="007C730C"/>
    <w:rsid w:val="007D2299"/>
    <w:rsid w:val="007D383E"/>
    <w:rsid w:val="007E5819"/>
    <w:rsid w:val="007E5F94"/>
    <w:rsid w:val="007F073B"/>
    <w:rsid w:val="007F170C"/>
    <w:rsid w:val="007F3DBA"/>
    <w:rsid w:val="00802383"/>
    <w:rsid w:val="00803A25"/>
    <w:rsid w:val="00805B5A"/>
    <w:rsid w:val="0081453C"/>
    <w:rsid w:val="008265B4"/>
    <w:rsid w:val="00826C3A"/>
    <w:rsid w:val="00831CFB"/>
    <w:rsid w:val="00832433"/>
    <w:rsid w:val="008350BC"/>
    <w:rsid w:val="008425A8"/>
    <w:rsid w:val="008436E5"/>
    <w:rsid w:val="008528F1"/>
    <w:rsid w:val="008542C8"/>
    <w:rsid w:val="00867A43"/>
    <w:rsid w:val="008734B4"/>
    <w:rsid w:val="00885507"/>
    <w:rsid w:val="008911BF"/>
    <w:rsid w:val="008A0341"/>
    <w:rsid w:val="008A666D"/>
    <w:rsid w:val="008A7D32"/>
    <w:rsid w:val="008B3AC7"/>
    <w:rsid w:val="008D1433"/>
    <w:rsid w:val="008D3FD6"/>
    <w:rsid w:val="008D426E"/>
    <w:rsid w:val="008F0866"/>
    <w:rsid w:val="008F3ED9"/>
    <w:rsid w:val="00906BE9"/>
    <w:rsid w:val="00915F86"/>
    <w:rsid w:val="00922FE9"/>
    <w:rsid w:val="00924FC1"/>
    <w:rsid w:val="00926E94"/>
    <w:rsid w:val="00927440"/>
    <w:rsid w:val="009368BD"/>
    <w:rsid w:val="00936914"/>
    <w:rsid w:val="00961828"/>
    <w:rsid w:val="00962DE8"/>
    <w:rsid w:val="00967DFB"/>
    <w:rsid w:val="00972FFD"/>
    <w:rsid w:val="00983DA0"/>
    <w:rsid w:val="00986E10"/>
    <w:rsid w:val="00990000"/>
    <w:rsid w:val="009905E4"/>
    <w:rsid w:val="009A055F"/>
    <w:rsid w:val="009A201B"/>
    <w:rsid w:val="009A434D"/>
    <w:rsid w:val="009B0434"/>
    <w:rsid w:val="009B66ED"/>
    <w:rsid w:val="009B706F"/>
    <w:rsid w:val="009D2612"/>
    <w:rsid w:val="009D7FF9"/>
    <w:rsid w:val="009E4831"/>
    <w:rsid w:val="009E6235"/>
    <w:rsid w:val="00A012BE"/>
    <w:rsid w:val="00A02BF1"/>
    <w:rsid w:val="00A112A1"/>
    <w:rsid w:val="00A21D57"/>
    <w:rsid w:val="00A222D2"/>
    <w:rsid w:val="00A24D96"/>
    <w:rsid w:val="00A25EF5"/>
    <w:rsid w:val="00A31D8A"/>
    <w:rsid w:val="00A342CA"/>
    <w:rsid w:val="00A41331"/>
    <w:rsid w:val="00A425E8"/>
    <w:rsid w:val="00A42D59"/>
    <w:rsid w:val="00A439C5"/>
    <w:rsid w:val="00A52E2F"/>
    <w:rsid w:val="00A64A7A"/>
    <w:rsid w:val="00A71F49"/>
    <w:rsid w:val="00A74B22"/>
    <w:rsid w:val="00A74FFF"/>
    <w:rsid w:val="00A936B3"/>
    <w:rsid w:val="00AA1590"/>
    <w:rsid w:val="00AA532E"/>
    <w:rsid w:val="00AA665D"/>
    <w:rsid w:val="00AB1118"/>
    <w:rsid w:val="00AC08AB"/>
    <w:rsid w:val="00AC3000"/>
    <w:rsid w:val="00AC4A0F"/>
    <w:rsid w:val="00AD24B0"/>
    <w:rsid w:val="00AD71CE"/>
    <w:rsid w:val="00AE572F"/>
    <w:rsid w:val="00B004C7"/>
    <w:rsid w:val="00B2012A"/>
    <w:rsid w:val="00B25B2A"/>
    <w:rsid w:val="00B40091"/>
    <w:rsid w:val="00B42D48"/>
    <w:rsid w:val="00B465F8"/>
    <w:rsid w:val="00B603DE"/>
    <w:rsid w:val="00B6067F"/>
    <w:rsid w:val="00B65D62"/>
    <w:rsid w:val="00B672F8"/>
    <w:rsid w:val="00B72F56"/>
    <w:rsid w:val="00B80B6A"/>
    <w:rsid w:val="00BA1A4C"/>
    <w:rsid w:val="00BA3CC6"/>
    <w:rsid w:val="00BB29A0"/>
    <w:rsid w:val="00BB2EF9"/>
    <w:rsid w:val="00BB5EDA"/>
    <w:rsid w:val="00BC02F1"/>
    <w:rsid w:val="00BD0763"/>
    <w:rsid w:val="00BE18D6"/>
    <w:rsid w:val="00BE5987"/>
    <w:rsid w:val="00BE7B53"/>
    <w:rsid w:val="00BF2F79"/>
    <w:rsid w:val="00BF77F8"/>
    <w:rsid w:val="00C01044"/>
    <w:rsid w:val="00C10386"/>
    <w:rsid w:val="00C10BE4"/>
    <w:rsid w:val="00C343ED"/>
    <w:rsid w:val="00C346DA"/>
    <w:rsid w:val="00C40EA9"/>
    <w:rsid w:val="00C437FC"/>
    <w:rsid w:val="00C46E85"/>
    <w:rsid w:val="00C562B0"/>
    <w:rsid w:val="00C61501"/>
    <w:rsid w:val="00C8049E"/>
    <w:rsid w:val="00C80A33"/>
    <w:rsid w:val="00C876D7"/>
    <w:rsid w:val="00C90F58"/>
    <w:rsid w:val="00C91E70"/>
    <w:rsid w:val="00CA5672"/>
    <w:rsid w:val="00CC1452"/>
    <w:rsid w:val="00CC4D1D"/>
    <w:rsid w:val="00CC737B"/>
    <w:rsid w:val="00CD24C5"/>
    <w:rsid w:val="00CD7A9C"/>
    <w:rsid w:val="00CE1656"/>
    <w:rsid w:val="00CE657D"/>
    <w:rsid w:val="00CF3BB6"/>
    <w:rsid w:val="00CF4471"/>
    <w:rsid w:val="00CF70CA"/>
    <w:rsid w:val="00CF7E91"/>
    <w:rsid w:val="00D03845"/>
    <w:rsid w:val="00D04B69"/>
    <w:rsid w:val="00D1417E"/>
    <w:rsid w:val="00D16DD5"/>
    <w:rsid w:val="00D16FF2"/>
    <w:rsid w:val="00D2330D"/>
    <w:rsid w:val="00D2688C"/>
    <w:rsid w:val="00D30D78"/>
    <w:rsid w:val="00D41706"/>
    <w:rsid w:val="00D500B9"/>
    <w:rsid w:val="00D501C9"/>
    <w:rsid w:val="00D57EF9"/>
    <w:rsid w:val="00D63349"/>
    <w:rsid w:val="00D7169F"/>
    <w:rsid w:val="00D723A2"/>
    <w:rsid w:val="00D76DD7"/>
    <w:rsid w:val="00D80B6F"/>
    <w:rsid w:val="00D82D14"/>
    <w:rsid w:val="00D9206E"/>
    <w:rsid w:val="00DA0419"/>
    <w:rsid w:val="00DB1F54"/>
    <w:rsid w:val="00DB68FA"/>
    <w:rsid w:val="00DB7283"/>
    <w:rsid w:val="00DC50CC"/>
    <w:rsid w:val="00DE190A"/>
    <w:rsid w:val="00DE27A8"/>
    <w:rsid w:val="00DE4316"/>
    <w:rsid w:val="00DE7088"/>
    <w:rsid w:val="00DE75D4"/>
    <w:rsid w:val="00DF6213"/>
    <w:rsid w:val="00E01932"/>
    <w:rsid w:val="00E1359E"/>
    <w:rsid w:val="00E169D8"/>
    <w:rsid w:val="00E2026A"/>
    <w:rsid w:val="00E31FAB"/>
    <w:rsid w:val="00E37408"/>
    <w:rsid w:val="00E40735"/>
    <w:rsid w:val="00E41652"/>
    <w:rsid w:val="00E42313"/>
    <w:rsid w:val="00E44D25"/>
    <w:rsid w:val="00E561DB"/>
    <w:rsid w:val="00E6160B"/>
    <w:rsid w:val="00E61CD4"/>
    <w:rsid w:val="00E75092"/>
    <w:rsid w:val="00E76072"/>
    <w:rsid w:val="00E861A5"/>
    <w:rsid w:val="00EA179A"/>
    <w:rsid w:val="00EB541D"/>
    <w:rsid w:val="00EB7BA0"/>
    <w:rsid w:val="00ED6B28"/>
    <w:rsid w:val="00EE173A"/>
    <w:rsid w:val="00EF3C14"/>
    <w:rsid w:val="00EF40E1"/>
    <w:rsid w:val="00EF429C"/>
    <w:rsid w:val="00EF6536"/>
    <w:rsid w:val="00F01BEB"/>
    <w:rsid w:val="00F10177"/>
    <w:rsid w:val="00F36145"/>
    <w:rsid w:val="00F42A20"/>
    <w:rsid w:val="00F44031"/>
    <w:rsid w:val="00F5786E"/>
    <w:rsid w:val="00F61E42"/>
    <w:rsid w:val="00F6522C"/>
    <w:rsid w:val="00F66E04"/>
    <w:rsid w:val="00F84D68"/>
    <w:rsid w:val="00FA7B5C"/>
    <w:rsid w:val="00FB7CE6"/>
    <w:rsid w:val="00FC08BB"/>
    <w:rsid w:val="00FC4A0C"/>
    <w:rsid w:val="00FC5356"/>
    <w:rsid w:val="00FD1CF6"/>
    <w:rsid w:val="00FD3144"/>
    <w:rsid w:val="00FD5839"/>
    <w:rsid w:val="00FD73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3DD800F-A439-4558-AE44-7B35EA4C5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70C"/>
    <w:rPr>
      <w:sz w:val="24"/>
      <w:szCs w:val="24"/>
    </w:rPr>
  </w:style>
  <w:style w:type="paragraph" w:styleId="Heading1">
    <w:name w:val="heading 1"/>
    <w:basedOn w:val="Normal"/>
    <w:next w:val="Normal"/>
    <w:qFormat/>
    <w:rsid w:val="00D501C9"/>
    <w:pPr>
      <w:keepNext/>
      <w:numPr>
        <w:numId w:val="31"/>
      </w:numPr>
      <w:spacing w:before="240" w:after="60"/>
      <w:outlineLvl w:val="0"/>
    </w:pPr>
    <w:rPr>
      <w:rFonts w:ascii="Arial" w:hAnsi="Arial" w:cs="Arial"/>
      <w:b/>
      <w:bCs/>
      <w:kern w:val="32"/>
      <w:sz w:val="32"/>
      <w:szCs w:val="32"/>
    </w:rPr>
  </w:style>
  <w:style w:type="paragraph" w:styleId="Heading2">
    <w:name w:val="heading 2"/>
    <w:basedOn w:val="Heading1"/>
    <w:next w:val="Normal"/>
    <w:link w:val="Heading2Char"/>
    <w:qFormat/>
    <w:rsid w:val="006D4AE3"/>
    <w:pPr>
      <w:numPr>
        <w:ilvl w:val="1"/>
      </w:numPr>
      <w:outlineLvl w:val="1"/>
    </w:pPr>
    <w:rPr>
      <w:sz w:val="28"/>
      <w:szCs w:val="28"/>
    </w:rPr>
  </w:style>
  <w:style w:type="paragraph" w:styleId="Heading3">
    <w:name w:val="heading 3"/>
    <w:basedOn w:val="Normal"/>
    <w:next w:val="Normal"/>
    <w:qFormat/>
    <w:rsid w:val="007F170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7F170C"/>
    <w:pPr>
      <w:keepNext/>
      <w:numPr>
        <w:ilvl w:val="3"/>
        <w:numId w:val="1"/>
      </w:numPr>
      <w:spacing w:before="240" w:after="60"/>
      <w:outlineLvl w:val="3"/>
    </w:pPr>
    <w:rPr>
      <w:b/>
      <w:bCs/>
      <w:sz w:val="28"/>
      <w:szCs w:val="28"/>
    </w:rPr>
  </w:style>
  <w:style w:type="paragraph" w:styleId="Heading5">
    <w:name w:val="heading 5"/>
    <w:basedOn w:val="Normal"/>
    <w:next w:val="Normal"/>
    <w:qFormat/>
    <w:rsid w:val="007F170C"/>
    <w:pPr>
      <w:numPr>
        <w:ilvl w:val="4"/>
        <w:numId w:val="1"/>
      </w:numPr>
      <w:spacing w:before="240" w:after="60"/>
      <w:outlineLvl w:val="4"/>
    </w:pPr>
    <w:rPr>
      <w:b/>
      <w:bCs/>
      <w:i/>
      <w:iCs/>
      <w:sz w:val="26"/>
      <w:szCs w:val="26"/>
    </w:rPr>
  </w:style>
  <w:style w:type="paragraph" w:styleId="Heading6">
    <w:name w:val="heading 6"/>
    <w:basedOn w:val="Normal"/>
    <w:next w:val="Normal"/>
    <w:qFormat/>
    <w:rsid w:val="007F170C"/>
    <w:pPr>
      <w:numPr>
        <w:ilvl w:val="5"/>
        <w:numId w:val="1"/>
      </w:numPr>
      <w:spacing w:before="240" w:after="60"/>
      <w:outlineLvl w:val="5"/>
    </w:pPr>
    <w:rPr>
      <w:b/>
      <w:bCs/>
      <w:sz w:val="22"/>
      <w:szCs w:val="22"/>
    </w:rPr>
  </w:style>
  <w:style w:type="paragraph" w:styleId="Heading7">
    <w:name w:val="heading 7"/>
    <w:basedOn w:val="Normal"/>
    <w:next w:val="Normal"/>
    <w:qFormat/>
    <w:rsid w:val="007F170C"/>
    <w:pPr>
      <w:numPr>
        <w:ilvl w:val="6"/>
        <w:numId w:val="1"/>
      </w:numPr>
      <w:spacing w:before="240" w:after="60"/>
      <w:outlineLvl w:val="6"/>
    </w:pPr>
  </w:style>
  <w:style w:type="paragraph" w:styleId="Heading8">
    <w:name w:val="heading 8"/>
    <w:basedOn w:val="Normal"/>
    <w:next w:val="Normal"/>
    <w:qFormat/>
    <w:rsid w:val="007F170C"/>
    <w:pPr>
      <w:numPr>
        <w:ilvl w:val="7"/>
        <w:numId w:val="1"/>
      </w:numPr>
      <w:spacing w:before="240" w:after="60"/>
      <w:outlineLvl w:val="7"/>
    </w:pPr>
    <w:rPr>
      <w:i/>
      <w:iCs/>
    </w:rPr>
  </w:style>
  <w:style w:type="paragraph" w:styleId="Heading9">
    <w:name w:val="heading 9"/>
    <w:basedOn w:val="Normal"/>
    <w:next w:val="Normal"/>
    <w:qFormat/>
    <w:rsid w:val="007F170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
    <w:name w:val="Char Char"/>
    <w:rsid w:val="007F170C"/>
    <w:rPr>
      <w:rFonts w:ascii="Arial" w:hAnsi="Arial" w:cs="Arial"/>
      <w:b/>
      <w:bCs/>
      <w:iCs/>
      <w:sz w:val="28"/>
      <w:szCs w:val="28"/>
      <w:lang w:val="en-US" w:eastAsia="en-US" w:bidi="ar-SA"/>
    </w:rPr>
  </w:style>
  <w:style w:type="character" w:customStyle="1" w:styleId="Heading1Char">
    <w:name w:val="Heading 1 Char"/>
    <w:rsid w:val="007F170C"/>
    <w:rPr>
      <w:rFonts w:ascii="Arial" w:hAnsi="Arial"/>
      <w:b/>
      <w:bCs/>
      <w:kern w:val="32"/>
      <w:sz w:val="32"/>
      <w:szCs w:val="32"/>
      <w:lang w:val="en-GB" w:eastAsia="en-US" w:bidi="ar-SA"/>
    </w:rPr>
  </w:style>
  <w:style w:type="paragraph" w:customStyle="1" w:styleId="Title1">
    <w:name w:val="Title1"/>
    <w:basedOn w:val="Normal"/>
    <w:next w:val="Subtitle"/>
    <w:rsid w:val="007F170C"/>
    <w:pPr>
      <w:jc w:val="center"/>
    </w:pPr>
    <w:rPr>
      <w:b/>
      <w:sz w:val="40"/>
    </w:rPr>
  </w:style>
  <w:style w:type="paragraph" w:customStyle="1" w:styleId="text">
    <w:name w:val="text"/>
    <w:basedOn w:val="Normal"/>
    <w:rsid w:val="007F170C"/>
    <w:pPr>
      <w:spacing w:before="120" w:after="120" w:line="360" w:lineRule="auto"/>
      <w:jc w:val="both"/>
    </w:pPr>
    <w:rPr>
      <w:sz w:val="22"/>
    </w:rPr>
  </w:style>
  <w:style w:type="paragraph" w:styleId="TOC2">
    <w:name w:val="toc 2"/>
    <w:basedOn w:val="Normal"/>
    <w:next w:val="Normal"/>
    <w:autoRedefine/>
    <w:uiPriority w:val="39"/>
    <w:rsid w:val="007F170C"/>
    <w:pPr>
      <w:ind w:left="240"/>
    </w:pPr>
  </w:style>
  <w:style w:type="paragraph" w:styleId="TOC1">
    <w:name w:val="toc 1"/>
    <w:basedOn w:val="Normal"/>
    <w:next w:val="Normal"/>
    <w:autoRedefine/>
    <w:uiPriority w:val="39"/>
    <w:rsid w:val="002B4D98"/>
    <w:pPr>
      <w:tabs>
        <w:tab w:val="right" w:leader="dot" w:pos="9019"/>
      </w:tabs>
    </w:pPr>
    <w:rPr>
      <w:b/>
      <w:noProof/>
    </w:rPr>
  </w:style>
  <w:style w:type="paragraph" w:styleId="TOC3">
    <w:name w:val="toc 3"/>
    <w:basedOn w:val="Normal"/>
    <w:next w:val="Normal"/>
    <w:autoRedefine/>
    <w:semiHidden/>
    <w:rsid w:val="007F170C"/>
    <w:pPr>
      <w:ind w:left="480"/>
    </w:pPr>
  </w:style>
  <w:style w:type="character" w:styleId="Hyperlink">
    <w:name w:val="Hyperlink"/>
    <w:uiPriority w:val="99"/>
    <w:rsid w:val="007F170C"/>
    <w:rPr>
      <w:color w:val="0000FF"/>
      <w:u w:val="single"/>
    </w:rPr>
  </w:style>
  <w:style w:type="paragraph" w:customStyle="1" w:styleId="InfoBlue">
    <w:name w:val="InfoBlue"/>
    <w:basedOn w:val="Normal"/>
    <w:next w:val="BodyText"/>
    <w:autoRedefine/>
    <w:rsid w:val="007F170C"/>
    <w:pPr>
      <w:widowControl w:val="0"/>
      <w:spacing w:before="240" w:after="120" w:line="240" w:lineRule="atLeast"/>
      <w:ind w:left="1440"/>
    </w:pPr>
    <w:rPr>
      <w:i/>
      <w:color w:val="0000FF"/>
      <w:sz w:val="20"/>
      <w:szCs w:val="20"/>
    </w:rPr>
  </w:style>
  <w:style w:type="paragraph" w:styleId="BodyText">
    <w:name w:val="Body Text"/>
    <w:basedOn w:val="Normal"/>
    <w:rsid w:val="007F170C"/>
    <w:pPr>
      <w:spacing w:after="120"/>
      <w:jc w:val="both"/>
    </w:pPr>
    <w:rPr>
      <w:sz w:val="22"/>
    </w:rPr>
  </w:style>
  <w:style w:type="paragraph" w:styleId="Footer">
    <w:name w:val="footer"/>
    <w:basedOn w:val="Normal"/>
    <w:rsid w:val="007F170C"/>
    <w:pPr>
      <w:widowControl w:val="0"/>
      <w:tabs>
        <w:tab w:val="center" w:pos="4320"/>
        <w:tab w:val="right" w:pos="8640"/>
      </w:tabs>
      <w:spacing w:line="240" w:lineRule="atLeast"/>
    </w:pPr>
    <w:rPr>
      <w:sz w:val="20"/>
      <w:szCs w:val="20"/>
    </w:rPr>
  </w:style>
  <w:style w:type="character" w:customStyle="1" w:styleId="textChar">
    <w:name w:val="text Char"/>
    <w:rsid w:val="007F170C"/>
    <w:rPr>
      <w:sz w:val="22"/>
      <w:szCs w:val="24"/>
      <w:lang w:val="en-US" w:eastAsia="en-US" w:bidi="ar-SA"/>
    </w:rPr>
  </w:style>
  <w:style w:type="paragraph" w:styleId="Subtitle">
    <w:name w:val="Subtitle"/>
    <w:basedOn w:val="Normal"/>
    <w:link w:val="SubtitleChar"/>
    <w:qFormat/>
    <w:rsid w:val="007F170C"/>
    <w:pPr>
      <w:spacing w:after="60"/>
      <w:jc w:val="center"/>
      <w:outlineLvl w:val="1"/>
    </w:pPr>
    <w:rPr>
      <w:rFonts w:ascii="Arial" w:hAnsi="Arial" w:cs="Arial"/>
      <w:b/>
      <w:sz w:val="28"/>
    </w:rPr>
  </w:style>
  <w:style w:type="character" w:customStyle="1" w:styleId="BodyTextChar">
    <w:name w:val="Body Text Char"/>
    <w:rsid w:val="007F170C"/>
    <w:rPr>
      <w:sz w:val="22"/>
      <w:szCs w:val="24"/>
      <w:lang w:val="en-US" w:eastAsia="en-US" w:bidi="ar-SA"/>
    </w:rPr>
  </w:style>
  <w:style w:type="paragraph" w:styleId="Caption">
    <w:name w:val="caption"/>
    <w:basedOn w:val="Normal"/>
    <w:next w:val="Normal"/>
    <w:qFormat/>
    <w:rsid w:val="007F170C"/>
    <w:pPr>
      <w:jc w:val="center"/>
    </w:pPr>
    <w:rPr>
      <w:b/>
      <w:bCs/>
      <w:sz w:val="20"/>
      <w:szCs w:val="20"/>
    </w:rPr>
  </w:style>
  <w:style w:type="paragraph" w:styleId="Index1">
    <w:name w:val="index 1"/>
    <w:basedOn w:val="Normal"/>
    <w:next w:val="Normal"/>
    <w:autoRedefine/>
    <w:semiHidden/>
    <w:rsid w:val="007F170C"/>
    <w:pPr>
      <w:ind w:left="240" w:hanging="240"/>
    </w:pPr>
  </w:style>
  <w:style w:type="paragraph" w:styleId="IndexHeading">
    <w:name w:val="index heading"/>
    <w:basedOn w:val="Normal"/>
    <w:next w:val="Index1"/>
    <w:rsid w:val="007F170C"/>
    <w:rPr>
      <w:rFonts w:ascii="Arial" w:hAnsi="Arial" w:cs="Arial"/>
      <w:b/>
      <w:bCs/>
    </w:rPr>
  </w:style>
  <w:style w:type="paragraph" w:customStyle="1" w:styleId="Code">
    <w:name w:val="Code"/>
    <w:basedOn w:val="Normal"/>
    <w:rsid w:val="007F170C"/>
    <w:pPr>
      <w:spacing w:line="360" w:lineRule="auto"/>
      <w:jc w:val="center"/>
    </w:pPr>
    <w:rPr>
      <w:sz w:val="18"/>
      <w:lang w:val="en-GB"/>
    </w:rPr>
  </w:style>
  <w:style w:type="paragraph" w:customStyle="1" w:styleId="Numbered">
    <w:name w:val="Numbered"/>
    <w:basedOn w:val="Normal"/>
    <w:rsid w:val="007F170C"/>
    <w:pPr>
      <w:numPr>
        <w:numId w:val="3"/>
      </w:numPr>
      <w:spacing w:before="120" w:after="240"/>
      <w:jc w:val="both"/>
    </w:pPr>
    <w:rPr>
      <w:sz w:val="22"/>
      <w:lang w:val="en-GB"/>
    </w:rPr>
  </w:style>
  <w:style w:type="paragraph" w:customStyle="1" w:styleId="Bullet">
    <w:name w:val="Bullet"/>
    <w:basedOn w:val="Normal"/>
    <w:rsid w:val="007F170C"/>
    <w:pPr>
      <w:numPr>
        <w:numId w:val="4"/>
      </w:numPr>
      <w:spacing w:before="120" w:after="240"/>
      <w:jc w:val="both"/>
    </w:pPr>
    <w:rPr>
      <w:sz w:val="22"/>
      <w:lang w:val="en-GB"/>
    </w:rPr>
  </w:style>
  <w:style w:type="paragraph" w:customStyle="1" w:styleId="Reference">
    <w:name w:val="Reference"/>
    <w:basedOn w:val="ListNumber"/>
    <w:rsid w:val="007F170C"/>
    <w:pPr>
      <w:numPr>
        <w:numId w:val="2"/>
      </w:numPr>
      <w:autoSpaceDE w:val="0"/>
      <w:autoSpaceDN w:val="0"/>
      <w:adjustRightInd w:val="0"/>
      <w:jc w:val="both"/>
    </w:pPr>
    <w:rPr>
      <w:rFonts w:cs="Symbol"/>
      <w:sz w:val="22"/>
    </w:rPr>
  </w:style>
  <w:style w:type="paragraph" w:customStyle="1" w:styleId="Style1">
    <w:name w:val="Style1"/>
    <w:basedOn w:val="Reference"/>
    <w:rsid w:val="007F170C"/>
  </w:style>
  <w:style w:type="paragraph" w:styleId="ListNumber">
    <w:name w:val="List Number"/>
    <w:basedOn w:val="Normal"/>
    <w:rsid w:val="007F170C"/>
  </w:style>
  <w:style w:type="paragraph" w:styleId="Header">
    <w:name w:val="header"/>
    <w:basedOn w:val="Normal"/>
    <w:link w:val="HeaderChar"/>
    <w:uiPriority w:val="99"/>
    <w:rsid w:val="007F170C"/>
    <w:pPr>
      <w:tabs>
        <w:tab w:val="center" w:pos="4320"/>
        <w:tab w:val="right" w:pos="8640"/>
      </w:tabs>
    </w:pPr>
  </w:style>
  <w:style w:type="character" w:styleId="PageNumber">
    <w:name w:val="page number"/>
    <w:basedOn w:val="DefaultParagraphFont"/>
    <w:rsid w:val="007F170C"/>
  </w:style>
  <w:style w:type="character" w:customStyle="1" w:styleId="COM">
    <w:name w:val="COM"/>
    <w:rsid w:val="007F170C"/>
    <w:rPr>
      <w:rFonts w:ascii="Arial" w:hAnsi="Arial"/>
      <w:b/>
      <w:bCs/>
      <w:color w:val="333399"/>
      <w:sz w:val="18"/>
      <w:szCs w:val="26"/>
    </w:rPr>
  </w:style>
  <w:style w:type="paragraph" w:styleId="TableofFigures">
    <w:name w:val="table of figures"/>
    <w:basedOn w:val="Normal"/>
    <w:next w:val="Normal"/>
    <w:semiHidden/>
    <w:rsid w:val="007F170C"/>
  </w:style>
  <w:style w:type="paragraph" w:styleId="BodyTextIndent">
    <w:name w:val="Body Text Indent"/>
    <w:basedOn w:val="Normal"/>
    <w:rsid w:val="007F170C"/>
    <w:pPr>
      <w:spacing w:after="120"/>
      <w:ind w:left="360"/>
    </w:pPr>
  </w:style>
  <w:style w:type="paragraph" w:customStyle="1" w:styleId="StyleBodyTextIndentCentered">
    <w:name w:val="Style Body Text Indent + Centered"/>
    <w:basedOn w:val="BodyTextIndent"/>
    <w:rsid w:val="007F170C"/>
    <w:pPr>
      <w:jc w:val="center"/>
    </w:pPr>
    <w:rPr>
      <w:sz w:val="22"/>
      <w:szCs w:val="20"/>
    </w:rPr>
  </w:style>
  <w:style w:type="paragraph" w:customStyle="1" w:styleId="StyleBodyTextIndentBoldCentered">
    <w:name w:val="Style Body Text Indent + Bold Centered"/>
    <w:basedOn w:val="BodyTextIndent"/>
    <w:rsid w:val="007F170C"/>
    <w:pPr>
      <w:jc w:val="center"/>
    </w:pPr>
    <w:rPr>
      <w:b/>
      <w:bCs/>
      <w:sz w:val="22"/>
      <w:szCs w:val="20"/>
    </w:rPr>
  </w:style>
  <w:style w:type="character" w:customStyle="1" w:styleId="SubtitleChar">
    <w:name w:val="Subtitle Char"/>
    <w:basedOn w:val="DefaultParagraphFont"/>
    <w:link w:val="Subtitle"/>
    <w:rsid w:val="0054116D"/>
    <w:rPr>
      <w:rFonts w:ascii="Arial" w:hAnsi="Arial" w:cs="Arial"/>
      <w:b/>
      <w:sz w:val="28"/>
      <w:szCs w:val="24"/>
    </w:rPr>
  </w:style>
  <w:style w:type="table" w:styleId="TableGrid">
    <w:name w:val="Table Grid"/>
    <w:basedOn w:val="TableNormal"/>
    <w:rsid w:val="0054116D"/>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026A"/>
    <w:pPr>
      <w:ind w:left="720"/>
      <w:contextualSpacing/>
    </w:pPr>
  </w:style>
  <w:style w:type="paragraph" w:styleId="NoSpacing">
    <w:name w:val="No Spacing"/>
    <w:basedOn w:val="Normal"/>
    <w:link w:val="NoSpacingChar"/>
    <w:uiPriority w:val="1"/>
    <w:qFormat/>
    <w:rsid w:val="001850B3"/>
    <w:rPr>
      <w:lang w:eastAsia="ja-JP"/>
    </w:rPr>
  </w:style>
  <w:style w:type="character" w:customStyle="1" w:styleId="NoSpacingChar">
    <w:name w:val="No Spacing Char"/>
    <w:basedOn w:val="DefaultParagraphFont"/>
    <w:link w:val="NoSpacing"/>
    <w:uiPriority w:val="1"/>
    <w:rsid w:val="001850B3"/>
    <w:rPr>
      <w:sz w:val="24"/>
      <w:szCs w:val="24"/>
      <w:lang w:eastAsia="ja-JP"/>
    </w:rPr>
  </w:style>
  <w:style w:type="paragraph" w:styleId="NormalWeb">
    <w:name w:val="Normal (Web)"/>
    <w:basedOn w:val="Normal"/>
    <w:uiPriority w:val="99"/>
    <w:unhideWhenUsed/>
    <w:rsid w:val="00E169D8"/>
    <w:pPr>
      <w:spacing w:before="100" w:beforeAutospacing="1" w:after="100" w:afterAutospacing="1"/>
    </w:pPr>
    <w:rPr>
      <w:lang w:val="en-GB" w:eastAsia="en-GB"/>
    </w:rPr>
  </w:style>
  <w:style w:type="character" w:customStyle="1" w:styleId="Heading2Char">
    <w:name w:val="Heading 2 Char"/>
    <w:link w:val="Heading2"/>
    <w:rsid w:val="006D4AE3"/>
    <w:rPr>
      <w:rFonts w:ascii="Arial" w:hAnsi="Arial" w:cs="Arial"/>
      <w:b/>
      <w:bCs/>
      <w:kern w:val="32"/>
      <w:sz w:val="28"/>
      <w:szCs w:val="28"/>
    </w:rPr>
  </w:style>
  <w:style w:type="table" w:styleId="TableElegant">
    <w:name w:val="Table Elegant"/>
    <w:basedOn w:val="TableNormal"/>
    <w:rsid w:val="00927440"/>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lassic2">
    <w:name w:val="Table Classic 2"/>
    <w:basedOn w:val="TableNormal"/>
    <w:rsid w:val="00927440"/>
    <w:pPr>
      <w:spacing w:after="80"/>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itle">
    <w:name w:val="Title"/>
    <w:basedOn w:val="Normal"/>
    <w:next w:val="Normal"/>
    <w:link w:val="TitleChar"/>
    <w:qFormat/>
    <w:rsid w:val="00927440"/>
    <w:pPr>
      <w:widowControl w:val="0"/>
      <w:jc w:val="center"/>
    </w:pPr>
    <w:rPr>
      <w:rFonts w:ascii="Arial" w:hAnsi="Arial"/>
      <w:b/>
      <w:sz w:val="36"/>
      <w:szCs w:val="20"/>
    </w:rPr>
  </w:style>
  <w:style w:type="character" w:customStyle="1" w:styleId="TitleChar">
    <w:name w:val="Title Char"/>
    <w:basedOn w:val="DefaultParagraphFont"/>
    <w:link w:val="Title"/>
    <w:rsid w:val="00927440"/>
    <w:rPr>
      <w:rFonts w:ascii="Arial" w:hAnsi="Arial"/>
      <w:b/>
      <w:sz w:val="36"/>
    </w:rPr>
  </w:style>
  <w:style w:type="character" w:styleId="Strong">
    <w:name w:val="Strong"/>
    <w:qFormat/>
    <w:rsid w:val="00927440"/>
    <w:rPr>
      <w:b/>
    </w:rPr>
  </w:style>
  <w:style w:type="paragraph" w:styleId="BodyText3">
    <w:name w:val="Body Text 3"/>
    <w:basedOn w:val="Normal"/>
    <w:link w:val="BodyText3Char"/>
    <w:rsid w:val="00927440"/>
    <w:pPr>
      <w:spacing w:after="120"/>
    </w:pPr>
    <w:rPr>
      <w:sz w:val="16"/>
      <w:szCs w:val="16"/>
    </w:rPr>
  </w:style>
  <w:style w:type="character" w:customStyle="1" w:styleId="BodyText3Char">
    <w:name w:val="Body Text 3 Char"/>
    <w:basedOn w:val="DefaultParagraphFont"/>
    <w:link w:val="BodyText3"/>
    <w:rsid w:val="00927440"/>
    <w:rPr>
      <w:sz w:val="16"/>
      <w:szCs w:val="16"/>
    </w:rPr>
  </w:style>
  <w:style w:type="character" w:customStyle="1" w:styleId="HeaderChar">
    <w:name w:val="Header Char"/>
    <w:basedOn w:val="DefaultParagraphFont"/>
    <w:link w:val="Header"/>
    <w:uiPriority w:val="99"/>
    <w:rsid w:val="00927440"/>
    <w:rPr>
      <w:sz w:val="24"/>
      <w:szCs w:val="24"/>
    </w:rPr>
  </w:style>
  <w:style w:type="paragraph" w:styleId="BalloonText">
    <w:name w:val="Balloon Text"/>
    <w:basedOn w:val="Normal"/>
    <w:link w:val="BalloonTextChar"/>
    <w:uiPriority w:val="99"/>
    <w:semiHidden/>
    <w:unhideWhenUsed/>
    <w:rsid w:val="00C80A33"/>
    <w:rPr>
      <w:rFonts w:ascii="Tahoma" w:hAnsi="Tahoma" w:cs="Tahoma"/>
      <w:sz w:val="16"/>
      <w:szCs w:val="16"/>
    </w:rPr>
  </w:style>
  <w:style w:type="character" w:customStyle="1" w:styleId="BalloonTextChar">
    <w:name w:val="Balloon Text Char"/>
    <w:basedOn w:val="DefaultParagraphFont"/>
    <w:link w:val="BalloonText"/>
    <w:uiPriority w:val="99"/>
    <w:semiHidden/>
    <w:rsid w:val="00C80A33"/>
    <w:rPr>
      <w:rFonts w:ascii="Tahoma" w:hAnsi="Tahoma" w:cs="Tahoma"/>
      <w:sz w:val="16"/>
      <w:szCs w:val="16"/>
    </w:rPr>
  </w:style>
  <w:style w:type="character" w:styleId="CommentReference">
    <w:name w:val="annotation reference"/>
    <w:basedOn w:val="DefaultParagraphFont"/>
    <w:uiPriority w:val="99"/>
    <w:semiHidden/>
    <w:unhideWhenUsed/>
    <w:rsid w:val="00AD71CE"/>
    <w:rPr>
      <w:sz w:val="16"/>
      <w:szCs w:val="16"/>
    </w:rPr>
  </w:style>
  <w:style w:type="paragraph" w:styleId="CommentText">
    <w:name w:val="annotation text"/>
    <w:basedOn w:val="Normal"/>
    <w:link w:val="CommentTextChar"/>
    <w:uiPriority w:val="99"/>
    <w:semiHidden/>
    <w:unhideWhenUsed/>
    <w:rsid w:val="00AD71CE"/>
    <w:rPr>
      <w:sz w:val="20"/>
      <w:szCs w:val="20"/>
    </w:rPr>
  </w:style>
  <w:style w:type="character" w:customStyle="1" w:styleId="CommentTextChar">
    <w:name w:val="Comment Text Char"/>
    <w:basedOn w:val="DefaultParagraphFont"/>
    <w:link w:val="CommentText"/>
    <w:uiPriority w:val="99"/>
    <w:semiHidden/>
    <w:rsid w:val="00AD71CE"/>
  </w:style>
  <w:style w:type="paragraph" w:styleId="CommentSubject">
    <w:name w:val="annotation subject"/>
    <w:basedOn w:val="CommentText"/>
    <w:next w:val="CommentText"/>
    <w:link w:val="CommentSubjectChar"/>
    <w:uiPriority w:val="99"/>
    <w:semiHidden/>
    <w:unhideWhenUsed/>
    <w:rsid w:val="00AD71CE"/>
    <w:rPr>
      <w:b/>
      <w:bCs/>
    </w:rPr>
  </w:style>
  <w:style w:type="character" w:customStyle="1" w:styleId="CommentSubjectChar">
    <w:name w:val="Comment Subject Char"/>
    <w:basedOn w:val="CommentTextChar"/>
    <w:link w:val="CommentSubject"/>
    <w:uiPriority w:val="99"/>
    <w:semiHidden/>
    <w:rsid w:val="00AD71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90621">
      <w:bodyDiv w:val="1"/>
      <w:marLeft w:val="0"/>
      <w:marRight w:val="0"/>
      <w:marTop w:val="0"/>
      <w:marBottom w:val="0"/>
      <w:divBdr>
        <w:top w:val="none" w:sz="0" w:space="0" w:color="auto"/>
        <w:left w:val="none" w:sz="0" w:space="0" w:color="auto"/>
        <w:bottom w:val="none" w:sz="0" w:space="0" w:color="auto"/>
        <w:right w:val="none" w:sz="0" w:space="0" w:color="auto"/>
      </w:divBdr>
      <w:divsChild>
        <w:div w:id="1522235858">
          <w:marLeft w:val="0"/>
          <w:marRight w:val="0"/>
          <w:marTop w:val="0"/>
          <w:marBottom w:val="0"/>
          <w:divBdr>
            <w:top w:val="none" w:sz="0" w:space="0" w:color="auto"/>
            <w:left w:val="none" w:sz="0" w:space="0" w:color="auto"/>
            <w:bottom w:val="none" w:sz="0" w:space="0" w:color="auto"/>
            <w:right w:val="none" w:sz="0" w:space="0" w:color="auto"/>
          </w:divBdr>
        </w:div>
        <w:div w:id="715008784">
          <w:marLeft w:val="0"/>
          <w:marRight w:val="0"/>
          <w:marTop w:val="0"/>
          <w:marBottom w:val="0"/>
          <w:divBdr>
            <w:top w:val="none" w:sz="0" w:space="0" w:color="auto"/>
            <w:left w:val="none" w:sz="0" w:space="0" w:color="auto"/>
            <w:bottom w:val="none" w:sz="0" w:space="0" w:color="auto"/>
            <w:right w:val="none" w:sz="0" w:space="0" w:color="auto"/>
          </w:divBdr>
        </w:div>
        <w:div w:id="719210834">
          <w:marLeft w:val="0"/>
          <w:marRight w:val="0"/>
          <w:marTop w:val="0"/>
          <w:marBottom w:val="0"/>
          <w:divBdr>
            <w:top w:val="none" w:sz="0" w:space="0" w:color="auto"/>
            <w:left w:val="none" w:sz="0" w:space="0" w:color="auto"/>
            <w:bottom w:val="none" w:sz="0" w:space="0" w:color="auto"/>
            <w:right w:val="none" w:sz="0" w:space="0" w:color="auto"/>
          </w:divBdr>
        </w:div>
        <w:div w:id="1325742494">
          <w:marLeft w:val="0"/>
          <w:marRight w:val="0"/>
          <w:marTop w:val="0"/>
          <w:marBottom w:val="0"/>
          <w:divBdr>
            <w:top w:val="none" w:sz="0" w:space="0" w:color="auto"/>
            <w:left w:val="none" w:sz="0" w:space="0" w:color="auto"/>
            <w:bottom w:val="none" w:sz="0" w:space="0" w:color="auto"/>
            <w:right w:val="none" w:sz="0" w:space="0" w:color="auto"/>
          </w:divBdr>
        </w:div>
      </w:divsChild>
    </w:div>
    <w:div w:id="171382233">
      <w:bodyDiv w:val="1"/>
      <w:marLeft w:val="0"/>
      <w:marRight w:val="0"/>
      <w:marTop w:val="0"/>
      <w:marBottom w:val="0"/>
      <w:divBdr>
        <w:top w:val="none" w:sz="0" w:space="0" w:color="auto"/>
        <w:left w:val="none" w:sz="0" w:space="0" w:color="auto"/>
        <w:bottom w:val="none" w:sz="0" w:space="0" w:color="auto"/>
        <w:right w:val="none" w:sz="0" w:space="0" w:color="auto"/>
      </w:divBdr>
      <w:divsChild>
        <w:div w:id="2109153555">
          <w:marLeft w:val="0"/>
          <w:marRight w:val="0"/>
          <w:marTop w:val="0"/>
          <w:marBottom w:val="120"/>
          <w:divBdr>
            <w:top w:val="none" w:sz="0" w:space="0" w:color="auto"/>
            <w:left w:val="none" w:sz="0" w:space="0" w:color="auto"/>
            <w:bottom w:val="none" w:sz="0" w:space="0" w:color="auto"/>
            <w:right w:val="none" w:sz="0" w:space="0" w:color="auto"/>
          </w:divBdr>
        </w:div>
        <w:div w:id="2015566800">
          <w:marLeft w:val="0"/>
          <w:marRight w:val="0"/>
          <w:marTop w:val="0"/>
          <w:marBottom w:val="0"/>
          <w:divBdr>
            <w:top w:val="none" w:sz="0" w:space="0" w:color="auto"/>
            <w:left w:val="none" w:sz="0" w:space="0" w:color="auto"/>
            <w:bottom w:val="none" w:sz="0" w:space="0" w:color="auto"/>
            <w:right w:val="none" w:sz="0" w:space="0" w:color="auto"/>
          </w:divBdr>
        </w:div>
        <w:div w:id="276186200">
          <w:marLeft w:val="0"/>
          <w:marRight w:val="0"/>
          <w:marTop w:val="0"/>
          <w:marBottom w:val="120"/>
          <w:divBdr>
            <w:top w:val="none" w:sz="0" w:space="0" w:color="auto"/>
            <w:left w:val="none" w:sz="0" w:space="0" w:color="auto"/>
            <w:bottom w:val="none" w:sz="0" w:space="0" w:color="auto"/>
            <w:right w:val="none" w:sz="0" w:space="0" w:color="auto"/>
          </w:divBdr>
        </w:div>
      </w:divsChild>
    </w:div>
    <w:div w:id="260726027">
      <w:bodyDiv w:val="1"/>
      <w:marLeft w:val="0"/>
      <w:marRight w:val="0"/>
      <w:marTop w:val="0"/>
      <w:marBottom w:val="0"/>
      <w:divBdr>
        <w:top w:val="none" w:sz="0" w:space="0" w:color="auto"/>
        <w:left w:val="none" w:sz="0" w:space="0" w:color="auto"/>
        <w:bottom w:val="none" w:sz="0" w:space="0" w:color="auto"/>
        <w:right w:val="none" w:sz="0" w:space="0" w:color="auto"/>
      </w:divBdr>
    </w:div>
    <w:div w:id="462044879">
      <w:bodyDiv w:val="1"/>
      <w:marLeft w:val="0"/>
      <w:marRight w:val="0"/>
      <w:marTop w:val="0"/>
      <w:marBottom w:val="0"/>
      <w:divBdr>
        <w:top w:val="none" w:sz="0" w:space="0" w:color="auto"/>
        <w:left w:val="none" w:sz="0" w:space="0" w:color="auto"/>
        <w:bottom w:val="none" w:sz="0" w:space="0" w:color="auto"/>
        <w:right w:val="none" w:sz="0" w:space="0" w:color="auto"/>
      </w:divBdr>
      <w:divsChild>
        <w:div w:id="201788164">
          <w:marLeft w:val="0"/>
          <w:marRight w:val="0"/>
          <w:marTop w:val="0"/>
          <w:marBottom w:val="120"/>
          <w:divBdr>
            <w:top w:val="none" w:sz="0" w:space="0" w:color="auto"/>
            <w:left w:val="none" w:sz="0" w:space="0" w:color="auto"/>
            <w:bottom w:val="none" w:sz="0" w:space="0" w:color="auto"/>
            <w:right w:val="none" w:sz="0" w:space="0" w:color="auto"/>
          </w:divBdr>
        </w:div>
        <w:div w:id="649674962">
          <w:marLeft w:val="0"/>
          <w:marRight w:val="0"/>
          <w:marTop w:val="0"/>
          <w:marBottom w:val="120"/>
          <w:divBdr>
            <w:top w:val="none" w:sz="0" w:space="0" w:color="auto"/>
            <w:left w:val="none" w:sz="0" w:space="0" w:color="auto"/>
            <w:bottom w:val="none" w:sz="0" w:space="0" w:color="auto"/>
            <w:right w:val="none" w:sz="0" w:space="0" w:color="auto"/>
          </w:divBdr>
        </w:div>
        <w:div w:id="1603763510">
          <w:marLeft w:val="0"/>
          <w:marRight w:val="0"/>
          <w:marTop w:val="0"/>
          <w:marBottom w:val="120"/>
          <w:divBdr>
            <w:top w:val="none" w:sz="0" w:space="0" w:color="auto"/>
            <w:left w:val="none" w:sz="0" w:space="0" w:color="auto"/>
            <w:bottom w:val="none" w:sz="0" w:space="0" w:color="auto"/>
            <w:right w:val="none" w:sz="0" w:space="0" w:color="auto"/>
          </w:divBdr>
        </w:div>
        <w:div w:id="1007252227">
          <w:marLeft w:val="0"/>
          <w:marRight w:val="0"/>
          <w:marTop w:val="0"/>
          <w:marBottom w:val="120"/>
          <w:divBdr>
            <w:top w:val="none" w:sz="0" w:space="0" w:color="auto"/>
            <w:left w:val="none" w:sz="0" w:space="0" w:color="auto"/>
            <w:bottom w:val="none" w:sz="0" w:space="0" w:color="auto"/>
            <w:right w:val="none" w:sz="0" w:space="0" w:color="auto"/>
          </w:divBdr>
        </w:div>
        <w:div w:id="1479959442">
          <w:marLeft w:val="0"/>
          <w:marRight w:val="0"/>
          <w:marTop w:val="0"/>
          <w:marBottom w:val="120"/>
          <w:divBdr>
            <w:top w:val="none" w:sz="0" w:space="0" w:color="auto"/>
            <w:left w:val="none" w:sz="0" w:space="0" w:color="auto"/>
            <w:bottom w:val="none" w:sz="0" w:space="0" w:color="auto"/>
            <w:right w:val="none" w:sz="0" w:space="0" w:color="auto"/>
          </w:divBdr>
        </w:div>
        <w:div w:id="2120950934">
          <w:marLeft w:val="0"/>
          <w:marRight w:val="0"/>
          <w:marTop w:val="0"/>
          <w:marBottom w:val="120"/>
          <w:divBdr>
            <w:top w:val="none" w:sz="0" w:space="0" w:color="auto"/>
            <w:left w:val="none" w:sz="0" w:space="0" w:color="auto"/>
            <w:bottom w:val="none" w:sz="0" w:space="0" w:color="auto"/>
            <w:right w:val="none" w:sz="0" w:space="0" w:color="auto"/>
          </w:divBdr>
        </w:div>
        <w:div w:id="833452861">
          <w:marLeft w:val="0"/>
          <w:marRight w:val="0"/>
          <w:marTop w:val="0"/>
          <w:marBottom w:val="120"/>
          <w:divBdr>
            <w:top w:val="none" w:sz="0" w:space="0" w:color="auto"/>
            <w:left w:val="none" w:sz="0" w:space="0" w:color="auto"/>
            <w:bottom w:val="none" w:sz="0" w:space="0" w:color="auto"/>
            <w:right w:val="none" w:sz="0" w:space="0" w:color="auto"/>
          </w:divBdr>
        </w:div>
        <w:div w:id="97724590">
          <w:marLeft w:val="0"/>
          <w:marRight w:val="0"/>
          <w:marTop w:val="0"/>
          <w:marBottom w:val="120"/>
          <w:divBdr>
            <w:top w:val="none" w:sz="0" w:space="0" w:color="auto"/>
            <w:left w:val="none" w:sz="0" w:space="0" w:color="auto"/>
            <w:bottom w:val="none" w:sz="0" w:space="0" w:color="auto"/>
            <w:right w:val="none" w:sz="0" w:space="0" w:color="auto"/>
          </w:divBdr>
        </w:div>
        <w:div w:id="667632652">
          <w:marLeft w:val="0"/>
          <w:marRight w:val="0"/>
          <w:marTop w:val="0"/>
          <w:marBottom w:val="120"/>
          <w:divBdr>
            <w:top w:val="none" w:sz="0" w:space="0" w:color="auto"/>
            <w:left w:val="none" w:sz="0" w:space="0" w:color="auto"/>
            <w:bottom w:val="none" w:sz="0" w:space="0" w:color="auto"/>
            <w:right w:val="none" w:sz="0" w:space="0" w:color="auto"/>
          </w:divBdr>
        </w:div>
      </w:divsChild>
    </w:div>
    <w:div w:id="925579621">
      <w:bodyDiv w:val="1"/>
      <w:marLeft w:val="0"/>
      <w:marRight w:val="0"/>
      <w:marTop w:val="0"/>
      <w:marBottom w:val="0"/>
      <w:divBdr>
        <w:top w:val="none" w:sz="0" w:space="0" w:color="auto"/>
        <w:left w:val="none" w:sz="0" w:space="0" w:color="auto"/>
        <w:bottom w:val="none" w:sz="0" w:space="0" w:color="auto"/>
        <w:right w:val="none" w:sz="0" w:space="0" w:color="auto"/>
      </w:divBdr>
    </w:div>
    <w:div w:id="1940603658">
      <w:bodyDiv w:val="1"/>
      <w:marLeft w:val="0"/>
      <w:marRight w:val="0"/>
      <w:marTop w:val="0"/>
      <w:marBottom w:val="0"/>
      <w:divBdr>
        <w:top w:val="none" w:sz="0" w:space="0" w:color="auto"/>
        <w:left w:val="none" w:sz="0" w:space="0" w:color="auto"/>
        <w:bottom w:val="none" w:sz="0" w:space="0" w:color="auto"/>
        <w:right w:val="none" w:sz="0" w:space="0" w:color="auto"/>
      </w:divBdr>
      <w:divsChild>
        <w:div w:id="1206596818">
          <w:marLeft w:val="0"/>
          <w:marRight w:val="0"/>
          <w:marTop w:val="0"/>
          <w:marBottom w:val="1200"/>
          <w:divBdr>
            <w:top w:val="none" w:sz="0" w:space="0" w:color="auto"/>
            <w:left w:val="none" w:sz="0" w:space="0" w:color="auto"/>
            <w:bottom w:val="none" w:sz="0" w:space="0" w:color="auto"/>
            <w:right w:val="none" w:sz="0" w:space="0" w:color="auto"/>
          </w:divBdr>
        </w:div>
      </w:divsChild>
    </w:div>
    <w:div w:id="20126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st.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amazon.com/Amazon-Echo-Bluetooth-Speaker-with-WiFi-Alexa/dp/B00X4WHP5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al\Downloads\fin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73387-DFC3-4B28-B7C0-99030BE61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 report.dotx</Template>
  <TotalTime>6</TotalTime>
  <Pages>36</Pages>
  <Words>6723</Words>
  <Characters>38326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National University Of Computer and Emerging Sciences</vt:lpstr>
    </vt:vector>
  </TitlesOfParts>
  <Company>Home</Company>
  <LinksUpToDate>false</LinksUpToDate>
  <CharactersWithSpaces>44960</CharactersWithSpaces>
  <SharedDoc>false</SharedDoc>
  <HLinks>
    <vt:vector size="54" baseType="variant">
      <vt:variant>
        <vt:i4>1245237</vt:i4>
      </vt:variant>
      <vt:variant>
        <vt:i4>50</vt:i4>
      </vt:variant>
      <vt:variant>
        <vt:i4>0</vt:i4>
      </vt:variant>
      <vt:variant>
        <vt:i4>5</vt:i4>
      </vt:variant>
      <vt:variant>
        <vt:lpwstr/>
      </vt:variant>
      <vt:variant>
        <vt:lpwstr>_Toc405528695</vt:lpwstr>
      </vt:variant>
      <vt:variant>
        <vt:i4>1245237</vt:i4>
      </vt:variant>
      <vt:variant>
        <vt:i4>44</vt:i4>
      </vt:variant>
      <vt:variant>
        <vt:i4>0</vt:i4>
      </vt:variant>
      <vt:variant>
        <vt:i4>5</vt:i4>
      </vt:variant>
      <vt:variant>
        <vt:lpwstr/>
      </vt:variant>
      <vt:variant>
        <vt:lpwstr>_Toc405528694</vt:lpwstr>
      </vt:variant>
      <vt:variant>
        <vt:i4>1245237</vt:i4>
      </vt:variant>
      <vt:variant>
        <vt:i4>38</vt:i4>
      </vt:variant>
      <vt:variant>
        <vt:i4>0</vt:i4>
      </vt:variant>
      <vt:variant>
        <vt:i4>5</vt:i4>
      </vt:variant>
      <vt:variant>
        <vt:lpwstr/>
      </vt:variant>
      <vt:variant>
        <vt:lpwstr>_Toc405528693</vt:lpwstr>
      </vt:variant>
      <vt:variant>
        <vt:i4>1245237</vt:i4>
      </vt:variant>
      <vt:variant>
        <vt:i4>32</vt:i4>
      </vt:variant>
      <vt:variant>
        <vt:i4>0</vt:i4>
      </vt:variant>
      <vt:variant>
        <vt:i4>5</vt:i4>
      </vt:variant>
      <vt:variant>
        <vt:lpwstr/>
      </vt:variant>
      <vt:variant>
        <vt:lpwstr>_Toc405528692</vt:lpwstr>
      </vt:variant>
      <vt:variant>
        <vt:i4>1245237</vt:i4>
      </vt:variant>
      <vt:variant>
        <vt:i4>26</vt:i4>
      </vt:variant>
      <vt:variant>
        <vt:i4>0</vt:i4>
      </vt:variant>
      <vt:variant>
        <vt:i4>5</vt:i4>
      </vt:variant>
      <vt:variant>
        <vt:lpwstr/>
      </vt:variant>
      <vt:variant>
        <vt:lpwstr>_Toc405528691</vt:lpwstr>
      </vt:variant>
      <vt:variant>
        <vt:i4>1245237</vt:i4>
      </vt:variant>
      <vt:variant>
        <vt:i4>20</vt:i4>
      </vt:variant>
      <vt:variant>
        <vt:i4>0</vt:i4>
      </vt:variant>
      <vt:variant>
        <vt:i4>5</vt:i4>
      </vt:variant>
      <vt:variant>
        <vt:lpwstr/>
      </vt:variant>
      <vt:variant>
        <vt:lpwstr>_Toc405528690</vt:lpwstr>
      </vt:variant>
      <vt:variant>
        <vt:i4>1179701</vt:i4>
      </vt:variant>
      <vt:variant>
        <vt:i4>14</vt:i4>
      </vt:variant>
      <vt:variant>
        <vt:i4>0</vt:i4>
      </vt:variant>
      <vt:variant>
        <vt:i4>5</vt:i4>
      </vt:variant>
      <vt:variant>
        <vt:lpwstr/>
      </vt:variant>
      <vt:variant>
        <vt:lpwstr>_Toc405528689</vt:lpwstr>
      </vt:variant>
      <vt:variant>
        <vt:i4>1179701</vt:i4>
      </vt:variant>
      <vt:variant>
        <vt:i4>8</vt:i4>
      </vt:variant>
      <vt:variant>
        <vt:i4>0</vt:i4>
      </vt:variant>
      <vt:variant>
        <vt:i4>5</vt:i4>
      </vt:variant>
      <vt:variant>
        <vt:lpwstr/>
      </vt:variant>
      <vt:variant>
        <vt:lpwstr>_Toc405528688</vt:lpwstr>
      </vt:variant>
      <vt:variant>
        <vt:i4>1179701</vt:i4>
      </vt:variant>
      <vt:variant>
        <vt:i4>2</vt:i4>
      </vt:variant>
      <vt:variant>
        <vt:i4>0</vt:i4>
      </vt:variant>
      <vt:variant>
        <vt:i4>5</vt:i4>
      </vt:variant>
      <vt:variant>
        <vt:lpwstr/>
      </vt:variant>
      <vt:variant>
        <vt:lpwstr>_Toc405528687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and Emerging Sciences</dc:title>
  <dc:creator>manaal ayub</dc:creator>
  <cp:lastModifiedBy>manaal ayub</cp:lastModifiedBy>
  <cp:revision>3</cp:revision>
  <dcterms:created xsi:type="dcterms:W3CDTF">2017-09-28T07:19:00Z</dcterms:created>
  <dcterms:modified xsi:type="dcterms:W3CDTF">2017-09-28T07:24:00Z</dcterms:modified>
</cp:coreProperties>
</file>